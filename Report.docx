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794B5DB" w14:textId="77777777" w:rsidR="00D077E9" w:rsidRDefault="00D077E9" w:rsidP="00D70D02">
      <w:r>
        <w:rPr>
          <w:noProof/>
        </w:rPr>
        <w:drawing>
          <wp:anchor distT="0" distB="0" distL="114300" distR="114300" simplePos="0" relativeHeight="251658240" behindDoc="1" locked="0" layoutInCell="1" allowOverlap="1" wp14:anchorId="2141FAA7" wp14:editId="7B399DD3">
            <wp:simplePos x="0" y="0"/>
            <wp:positionH relativeFrom="column">
              <wp:posOffset>-746975</wp:posOffset>
            </wp:positionH>
            <wp:positionV relativeFrom="page">
              <wp:posOffset>-12700</wp:posOffset>
            </wp:positionV>
            <wp:extent cx="7760970" cy="6684010"/>
            <wp:effectExtent l="0" t="0" r="0" b="2540"/>
            <wp:wrapNone/>
            <wp:docPr id="1" name="Picture 1" descr="street view with city buildings, market and street s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7-11.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7760970" cy="6684010"/>
                    </a:xfrm>
                    <a:prstGeom prst="rect">
                      <a:avLst/>
                    </a:prstGeom>
                  </pic:spPr>
                </pic:pic>
              </a:graphicData>
            </a:graphic>
            <wp14:sizeRelH relativeFrom="margin">
              <wp14:pctWidth>0</wp14:pctWidth>
            </wp14:sizeRelH>
            <wp14:sizeRelV relativeFrom="margin">
              <wp14:pctHeight>0</wp14:pctHeight>
            </wp14:sizeRelV>
          </wp:anchor>
        </w:drawing>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580"/>
      </w:tblGrid>
      <w:tr w:rsidR="00D077E9" w14:paraId="6A4B8AD5" w14:textId="77777777" w:rsidTr="00D077E9">
        <w:trPr>
          <w:trHeight w:val="1894"/>
        </w:trPr>
        <w:tc>
          <w:tcPr>
            <w:tcW w:w="5580" w:type="dxa"/>
            <w:tcBorders>
              <w:top w:val="nil"/>
              <w:left w:val="nil"/>
              <w:bottom w:val="nil"/>
              <w:right w:val="nil"/>
            </w:tcBorders>
          </w:tcPr>
          <w:p w14:paraId="0F114FB4" w14:textId="77777777" w:rsidR="00D077E9" w:rsidRDefault="00D077E9" w:rsidP="00D077E9">
            <w:r>
              <w:rPr>
                <w:noProof/>
              </w:rPr>
              <mc:AlternateContent>
                <mc:Choice Requires="wps">
                  <w:drawing>
                    <wp:inline distT="0" distB="0" distL="0" distR="0" wp14:anchorId="6C689A97" wp14:editId="03FF8546">
                      <wp:extent cx="3528695" cy="1210614"/>
                      <wp:effectExtent l="0" t="0" r="0" b="0"/>
                      <wp:docPr id="8" name="Text Box 8"/>
                      <wp:cNvGraphicFramePr/>
                      <a:graphic xmlns:a="http://schemas.openxmlformats.org/drawingml/2006/main">
                        <a:graphicData uri="http://schemas.microsoft.com/office/word/2010/wordprocessingShape">
                          <wps:wsp>
                            <wps:cNvSpPr txBox="1"/>
                            <wps:spPr>
                              <a:xfrm>
                                <a:off x="0" y="0"/>
                                <a:ext cx="3528695" cy="1210614"/>
                              </a:xfrm>
                              <a:prstGeom prst="rect">
                                <a:avLst/>
                              </a:prstGeom>
                              <a:noFill/>
                              <a:ln w="6350">
                                <a:noFill/>
                              </a:ln>
                            </wps:spPr>
                            <wps:txbx>
                              <w:txbxContent>
                                <w:p w14:paraId="29900055" w14:textId="416B92FB" w:rsidR="00DE4F9D" w:rsidRPr="001B2868" w:rsidRDefault="00DE4F9D" w:rsidP="001B2868">
                                  <w:pPr>
                                    <w:pStyle w:val="Title"/>
                                    <w:rPr>
                                      <w:lang w:val="en-IN"/>
                                    </w:rPr>
                                  </w:pPr>
                                  <w:r>
                                    <w:rPr>
                                      <w:lang w:val="en-IN"/>
                                    </w:rPr>
                                    <w:t>Lending Club Loan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6C689A97" id="_x0000_t202" coordsize="21600,21600" o:spt="202" path="m,l,21600r21600,l21600,xe">
                      <v:stroke joinstyle="miter"/>
                      <v:path gradientshapeok="t" o:connecttype="rect"/>
                    </v:shapetype>
                    <v:shape id="Text Box 8" o:spid="_x0000_s1026" type="#_x0000_t202" style="width:277.85pt;height:95.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" filled="f" stroked="f" strokeweight=".5pt">
                      <v:textbox>
                        <w:txbxContent>
                          <w:p w14:paraId="29900055" w14:textId="416B92FB" w:rsidR="00DE4F9D" w:rsidRPr="001B2868" w:rsidRDefault="00DE4F9D" w:rsidP="001B2868">
                            <w:pPr>
                              <w:pStyle w:val="Title"/>
                              <w:rPr>
                                <w:lang w:val="en-IN"/>
                              </w:rPr>
                            </w:pPr>
                            <w:r>
                              <w:rPr>
                                <w:lang w:val="en-IN"/>
                              </w:rPr>
                              <w:t>Lending Club Loan Data</w:t>
                            </w:r>
                          </w:p>
                        </w:txbxContent>
                      </v:textbox>
                      <w10:anchorlock/>
                    </v:shape>
                  </w:pict>
                </mc:Fallback>
              </mc:AlternateContent>
            </w:r>
          </w:p>
          <w:p w14:paraId="262B6843" w14:textId="77777777" w:rsidR="00D077E9" w:rsidRDefault="00D077E9" w:rsidP="00D077E9">
            <w:r>
              <w:rPr>
                <w:noProof/>
              </w:rPr>
              <mc:AlternateContent>
                <mc:Choice Requires="wps">
                  <w:drawing>
                    <wp:inline distT="0" distB="0" distL="0" distR="0" wp14:anchorId="7CA88FFD" wp14:editId="69A8DAA3">
                      <wp:extent cx="1390918" cy="0"/>
                      <wp:effectExtent l="0" t="19050" r="19050" b="19050"/>
                      <wp:docPr id="5" name="Straight Connector 5" descr="text divider"/>
                      <wp:cNvGraphicFramePr/>
                      <a:graphic xmlns:a="http://schemas.openxmlformats.org/drawingml/2006/main">
                        <a:graphicData uri="http://schemas.microsoft.com/office/word/2010/wordprocessingShape">
                          <wps:wsp>
                            <wps:cNvCnPr/>
                            <wps:spPr>
                              <a:xfrm>
                                <a:off x="0" y="0"/>
                                <a:ext cx="1390918"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4722926A"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09.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" strokecolor="#082a75 [3215]" strokeweight="3pt">
                      <w10:anchorlock/>
                    </v:line>
                  </w:pict>
                </mc:Fallback>
              </mc:AlternateContent>
            </w:r>
          </w:p>
        </w:tc>
      </w:tr>
      <w:tr w:rsidR="00D077E9" w14:paraId="5548A1A5" w14:textId="77777777" w:rsidTr="00D077E9">
        <w:trPr>
          <w:trHeight w:val="7636"/>
        </w:trPr>
        <w:tc>
          <w:tcPr>
            <w:tcW w:w="5580" w:type="dxa"/>
            <w:tcBorders>
              <w:top w:val="nil"/>
              <w:left w:val="nil"/>
              <w:bottom w:val="nil"/>
              <w:right w:val="nil"/>
            </w:tcBorders>
          </w:tcPr>
          <w:p w14:paraId="6F1A0BEE" w14:textId="77777777" w:rsidR="00D077E9" w:rsidRDefault="00D077E9" w:rsidP="00D077E9">
            <w:pPr>
              <w:rPr>
                <w:noProof/>
              </w:rPr>
            </w:pPr>
          </w:p>
        </w:tc>
      </w:tr>
      <w:tr w:rsidR="00D077E9" w14:paraId="432ADBF9" w14:textId="77777777" w:rsidTr="00D077E9">
        <w:trPr>
          <w:trHeight w:val="2171"/>
        </w:trPr>
        <w:tc>
          <w:tcPr>
            <w:tcW w:w="5580" w:type="dxa"/>
            <w:tcBorders>
              <w:top w:val="nil"/>
              <w:left w:val="nil"/>
              <w:bottom w:val="nil"/>
              <w:right w:val="nil"/>
            </w:tcBorders>
          </w:tcPr>
          <w:sdt>
            <w:sdtPr>
              <w:id w:val="1080870105"/>
              <w:placeholder>
                <w:docPart w:val="B9A241A08724485E9FD8D3E527057291"/>
              </w:placeholder>
              <w15:appearance w15:val="hidden"/>
            </w:sdtPr>
            <w:sdtContent>
              <w:p w14:paraId="5E6E1E44" w14:textId="5F2F38EE" w:rsidR="00D077E9" w:rsidRDefault="001B2868" w:rsidP="00D077E9">
                <w:r>
                  <w:t>MARCH 6</w:t>
                </w:r>
              </w:p>
            </w:sdtContent>
          </w:sdt>
          <w:p w14:paraId="418C030D" w14:textId="77777777" w:rsidR="00D077E9" w:rsidRDefault="00D077E9" w:rsidP="00D077E9">
            <w:pPr>
              <w:rPr>
                <w:noProof/>
                <w:sz w:val="10"/>
                <w:szCs w:val="10"/>
              </w:rPr>
            </w:pPr>
            <w:r w:rsidRPr="00D86945">
              <w:rPr>
                <w:noProof/>
                <w:sz w:val="10"/>
                <w:szCs w:val="10"/>
              </w:rPr>
              <mc:AlternateContent>
                <mc:Choice Requires="wps">
                  <w:drawing>
                    <wp:inline distT="0" distB="0" distL="0" distR="0" wp14:anchorId="0DD897A1" wp14:editId="493DAAFE">
                      <wp:extent cx="1493949" cy="0"/>
                      <wp:effectExtent l="0" t="19050" r="30480" b="19050"/>
                      <wp:docPr id="6" name="Straight Connector 6" descr="text divider"/>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58ECF5D2" id="Straight Connector 6"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" strokecolor="#082a75 [3215]" strokeweight="3pt">
                      <w10:anchorlock/>
                    </v:line>
                  </w:pict>
                </mc:Fallback>
              </mc:AlternateContent>
            </w:r>
          </w:p>
          <w:p w14:paraId="335DD63A" w14:textId="77777777" w:rsidR="00D077E9" w:rsidRDefault="00D077E9" w:rsidP="00D077E9">
            <w:pPr>
              <w:rPr>
                <w:noProof/>
                <w:sz w:val="10"/>
                <w:szCs w:val="10"/>
              </w:rPr>
            </w:pPr>
          </w:p>
          <w:p w14:paraId="31F03401" w14:textId="77777777" w:rsidR="00D077E9" w:rsidRDefault="00D077E9" w:rsidP="00D077E9">
            <w:pPr>
              <w:rPr>
                <w:noProof/>
                <w:sz w:val="10"/>
                <w:szCs w:val="10"/>
              </w:rPr>
            </w:pPr>
          </w:p>
          <w:p w14:paraId="6707E865" w14:textId="7431438F" w:rsidR="00D077E9" w:rsidRDefault="00DE4F9D" w:rsidP="00D077E9">
            <w:sdt>
              <w:sdtPr>
                <w:id w:val="-1740469667"/>
                <w:placeholder>
                  <w:docPart w:val="586194CC208C4831B8C69185D8574756"/>
                </w:placeholder>
                <w15:appearance w15:val="hidden"/>
              </w:sdtPr>
              <w:sdtContent>
                <w:r w:rsidR="001B2868">
                  <w:t>PRDXN - Data Engineer Code Test</w:t>
                </w:r>
              </w:sdtContent>
            </w:sdt>
          </w:p>
          <w:p w14:paraId="356B6952" w14:textId="7D954747" w:rsidR="00D077E9" w:rsidRDefault="00D077E9" w:rsidP="00D077E9">
            <w:r w:rsidRPr="00B231E5">
              <w:t>Authored by:</w:t>
            </w:r>
            <w:r>
              <w:t xml:space="preserve"> </w:t>
            </w:r>
            <w:sdt>
              <w:sdtPr>
                <w:alias w:val="Your Name"/>
                <w:tag w:val="Your Name"/>
                <w:id w:val="-180584491"/>
                <w:placeholder>
                  <w:docPart w:val="D535D43E0FAD4062A902B282E7EF8A31"/>
                </w:placeholder>
                <w:dataBinding w:prefixMappings="xmlns:ns0='http://schemas.microsoft.com/office/2006/coverPageProps' " w:xpath="/ns0:CoverPageProperties[1]/ns0:CompanyFax[1]" w:storeItemID="{55AF091B-3C7A-41E3-B477-F2FDAA23CFDA}"/>
                <w15:appearance w15:val="hidden"/>
                <w:text w:multiLine="1"/>
              </w:sdtPr>
              <w:sdtContent>
                <w:r w:rsidR="001B2868">
                  <w:t>Abhishek Verma</w:t>
                </w:r>
              </w:sdtContent>
            </w:sdt>
          </w:p>
          <w:p w14:paraId="74B44794" w14:textId="77777777" w:rsidR="00D077E9" w:rsidRPr="00D86945" w:rsidRDefault="00D077E9" w:rsidP="00D077E9">
            <w:pPr>
              <w:rPr>
                <w:noProof/>
                <w:sz w:val="10"/>
                <w:szCs w:val="10"/>
              </w:rPr>
            </w:pPr>
          </w:p>
        </w:tc>
      </w:tr>
    </w:tbl>
    <w:p w14:paraId="5E45A5D0" w14:textId="77777777" w:rsidR="00D077E9" w:rsidRDefault="00D077E9">
      <w:pPr>
        <w:spacing w:after="200"/>
      </w:pPr>
      <w:r w:rsidRPr="00D967AC">
        <w:rPr>
          <w:noProof/>
        </w:rPr>
        <w:drawing>
          <wp:anchor distT="0" distB="0" distL="114300" distR="114300" simplePos="0" relativeHeight="251661312" behindDoc="0" locked="0" layoutInCell="1" allowOverlap="1" wp14:anchorId="5DD5B241" wp14:editId="75B804F3">
            <wp:simplePos x="0" y="0"/>
            <wp:positionH relativeFrom="margin">
              <wp:posOffset>4465320</wp:posOffset>
            </wp:positionH>
            <wp:positionV relativeFrom="paragraph">
              <wp:posOffset>6038850</wp:posOffset>
            </wp:positionV>
            <wp:extent cx="1836420" cy="1961515"/>
            <wp:effectExtent l="0" t="0" r="0" b="635"/>
            <wp:wrapNone/>
            <wp:docPr id="12" name="Graphic 201">
              <a:extLst xmlns:a="http://schemas.openxmlformats.org/drawingml/2006/main">
                <a:ext uri="{FF2B5EF4-FFF2-40B4-BE49-F238E27FC236}">
                  <a16:creationId xmlns:a16="http://schemas.microsoft.com/office/drawing/2014/main" id="{F3D65186-AB5A-4584-87C3-0FAA2992263B}"/>
                </a:ext>
              </a:extLst>
            </wp:docPr>
            <wp:cNvGraphicFramePr/>
            <a:graphic xmlns:a="http://schemas.openxmlformats.org/drawingml/2006/main">
              <a:graphicData uri="http://schemas.openxmlformats.org/drawingml/2006/picture">
                <pic:pic xmlns:pic="http://schemas.openxmlformats.org/drawingml/2006/picture">
                  <pic:nvPicPr>
                    <pic:cNvPr id="12" name="Graphic 201" descr="logo-placeholder">
                      <a:extLst>
                        <a:ext uri="{FF2B5EF4-FFF2-40B4-BE49-F238E27FC236}">
                          <a16:creationId xmlns:a16="http://schemas.microsoft.com/office/drawing/2014/main" id="{F3D65186-AB5A-4584-87C3-0FAA2992263B}"/>
                        </a:ext>
                      </a:extLst>
                    </pic:cNvPr>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836420" cy="196151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9264" behindDoc="1" locked="0" layoutInCell="1" allowOverlap="1" wp14:anchorId="0FDB03AE" wp14:editId="6028F0CB">
                <wp:simplePos x="0" y="0"/>
                <wp:positionH relativeFrom="column">
                  <wp:posOffset>-746975</wp:posOffset>
                </wp:positionH>
                <wp:positionV relativeFrom="page">
                  <wp:posOffset>6670040</wp:posOffset>
                </wp:positionV>
                <wp:extent cx="7760970" cy="3374390"/>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7760970" cy="3374390"/>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1B50F34" id="Rectangle 2" o:spid="_x0000_s1026" alt="colored rectangle" style="position:absolute;margin-left:-58.8pt;margin-top:525.2pt;width:611.1pt;height:265.7pt;z-index:-251657216;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" fillcolor="#34aba2 [3206]" stroked="f" strokeweight="2pt">
                <w10:wrap anchory="page"/>
              </v:rect>
            </w:pict>
          </mc:Fallback>
        </mc:AlternateContent>
      </w:r>
      <w:r>
        <w:rPr>
          <w:noProof/>
        </w:rPr>
        <mc:AlternateContent>
          <mc:Choice Requires="wps">
            <w:drawing>
              <wp:anchor distT="0" distB="0" distL="114300" distR="114300" simplePos="0" relativeHeight="251660288" behindDoc="1" locked="0" layoutInCell="1" allowOverlap="1" wp14:anchorId="1DAA79A2" wp14:editId="3009062F">
                <wp:simplePos x="0" y="0"/>
                <wp:positionH relativeFrom="column">
                  <wp:posOffset>-205105</wp:posOffset>
                </wp:positionH>
                <wp:positionV relativeFrom="page">
                  <wp:posOffset>900430</wp:posOffset>
                </wp:positionV>
                <wp:extent cx="3938905" cy="8267700"/>
                <wp:effectExtent l="0" t="0" r="4445" b="0"/>
                <wp:wrapNone/>
                <wp:docPr id="3" name="Rectangle 3" descr="white rectangle for text on cover"/>
                <wp:cNvGraphicFramePr/>
                <a:graphic xmlns:a="http://schemas.openxmlformats.org/drawingml/2006/main">
                  <a:graphicData uri="http://schemas.microsoft.com/office/word/2010/wordprocessingShape">
                    <wps:wsp>
                      <wps:cNvSpPr/>
                      <wps:spPr>
                        <a:xfrm>
                          <a:off x="0" y="0"/>
                          <a:ext cx="3938905" cy="82677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C27957E" id="Rectangle 3" o:spid="_x0000_s1026" alt="white rectangle for text on cover" style="position:absolute;margin-left:-16.15pt;margin-top:70.9pt;width:310.15pt;height:651pt;z-index:-251656192;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" fillcolor="white [3212]" stroked="f" strokeweight="2pt">
                <w10:wrap anchory="page"/>
              </v:rect>
            </w:pict>
          </mc:Fallback>
        </mc:AlternateContent>
      </w:r>
      <w:r>
        <w:br w:type="page"/>
      </w:r>
    </w:p>
    <w:p w14:paraId="30F70BE8" w14:textId="3CEAA421" w:rsidR="00D077E9" w:rsidRDefault="00D16AF0" w:rsidP="00D077E9">
      <w:pPr>
        <w:pStyle w:val="Heading1"/>
      </w:pPr>
      <w:r>
        <w:lastRenderedPageBreak/>
        <w:t>Part 1: Data Exploration and Evaluation</w:t>
      </w:r>
    </w:p>
    <w:tbl>
      <w:tblPr>
        <w:tblW w:w="9897" w:type="dxa"/>
        <w:tblInd w:w="142" w:type="dxa"/>
        <w:tblCellMar>
          <w:left w:w="0" w:type="dxa"/>
          <w:right w:w="0" w:type="dxa"/>
        </w:tblCellMar>
        <w:tblLook w:val="0000" w:firstRow="0" w:lastRow="0" w:firstColumn="0" w:lastColumn="0" w:noHBand="0" w:noVBand="0"/>
      </w:tblPr>
      <w:tblGrid>
        <w:gridCol w:w="9897"/>
      </w:tblGrid>
      <w:tr w:rsidR="00D077E9" w14:paraId="2FEB34A2" w14:textId="77777777" w:rsidTr="00C76443">
        <w:trPr>
          <w:trHeight w:val="3546"/>
        </w:trPr>
        <w:tc>
          <w:tcPr>
            <w:tcW w:w="9897" w:type="dxa"/>
          </w:tcPr>
          <w:sdt>
            <w:sdtPr>
              <w:id w:val="1660650702"/>
              <w:placeholder>
                <w:docPart w:val="721411B8200A45C29C3788178DB71DE5"/>
              </w:placeholder>
              <w15:dataBinding w:prefixMappings="xmlns:ns0='http://schemas.microsoft.com/temp/samples' " w:xpath="/ns0:employees[1]/ns0:employee[1]/ns0:CompanyName[1]" w:storeItemID="{00000000-0000-0000-0000-000000000000}"/>
              <w15:appearance w15:val="hidden"/>
            </w:sdtPr>
            <w:sdtContent>
              <w:p w14:paraId="109099FA" w14:textId="331F182D" w:rsidR="00D077E9" w:rsidRDefault="00D16AF0" w:rsidP="00DF027C">
                <w:pPr>
                  <w:pStyle w:val="Heading2"/>
                </w:pPr>
                <w:r>
                  <w:t>Data Exploration and Evaluation</w:t>
                </w:r>
              </w:p>
            </w:sdtContent>
          </w:sdt>
          <w:p w14:paraId="166FC55E" w14:textId="77777777" w:rsidR="00DF027C" w:rsidRDefault="00DF027C" w:rsidP="00DF027C"/>
          <w:p w14:paraId="58F36DCE" w14:textId="1A3FF2A8" w:rsidR="00DF027C" w:rsidRPr="00DF027C" w:rsidRDefault="005C105B" w:rsidP="00DF027C">
            <w:pPr>
              <w:pStyle w:val="Content"/>
            </w:pPr>
            <w:r>
              <w:t>This Exploratory Data Analysis of Lending Club Loan Data focuses on exploring and finding possible driving factors which leads to a Bad Loan.</w:t>
            </w:r>
          </w:p>
          <w:p w14:paraId="0DC85CB1" w14:textId="77777777" w:rsidR="00DF027C" w:rsidRDefault="00DF027C" w:rsidP="00DF027C"/>
          <w:p w14:paraId="53DEE164" w14:textId="77777777" w:rsidR="00DF027C" w:rsidRDefault="005C105B" w:rsidP="00DF027C">
            <w:pPr>
              <w:pStyle w:val="Content"/>
            </w:pPr>
            <w:r>
              <w:t xml:space="preserve">This involves stepwise processes </w:t>
            </w:r>
            <w:r w:rsidR="004B5448">
              <w:t xml:space="preserve">involved in data </w:t>
            </w:r>
            <w:r w:rsidR="001457F7">
              <w:t>cleaning and data preparation processes such as handling missing values, removing redundant and irrelevant variables, normalization of features, outlier detection and removal.</w:t>
            </w:r>
          </w:p>
          <w:p w14:paraId="5A98B882" w14:textId="1268A717" w:rsidR="001457F7" w:rsidRDefault="001457F7" w:rsidP="00DF027C">
            <w:pPr>
              <w:pStyle w:val="Content"/>
            </w:pPr>
          </w:p>
        </w:tc>
      </w:tr>
      <w:tr w:rsidR="00DF027C" w14:paraId="0C37432F" w14:textId="77777777" w:rsidTr="00C76443">
        <w:trPr>
          <w:trHeight w:val="1899"/>
        </w:trPr>
        <w:tc>
          <w:tcPr>
            <w:tcW w:w="9897" w:type="dxa"/>
            <w:shd w:val="clear" w:color="auto" w:fill="F2F2F2" w:themeFill="background1" w:themeFillShade="F2"/>
            <w:vAlign w:val="center"/>
          </w:tcPr>
          <w:p w14:paraId="6D4F09C9" w14:textId="77777777" w:rsidR="00DF027C" w:rsidRPr="00DF027C" w:rsidRDefault="00DF027C" w:rsidP="00DF027C">
            <w:pPr>
              <w:pStyle w:val="EmphasisText"/>
              <w:jc w:val="center"/>
            </w:pPr>
            <w:r>
              <w:rPr>
                <w:noProof/>
              </w:rPr>
              <mc:AlternateContent>
                <mc:Choice Requires="wps">
                  <w:drawing>
                    <wp:inline distT="0" distB="0" distL="0" distR="0" wp14:anchorId="653EF3BE" wp14:editId="4EE88A5D">
                      <wp:extent cx="5768340" cy="1104900"/>
                      <wp:effectExtent l="0" t="0" r="0" b="0"/>
                      <wp:docPr id="7" name="Text Box 7"/>
                      <wp:cNvGraphicFramePr/>
                      <a:graphic xmlns:a="http://schemas.openxmlformats.org/drawingml/2006/main">
                        <a:graphicData uri="http://schemas.microsoft.com/office/word/2010/wordprocessingShape">
                          <wps:wsp>
                            <wps:cNvSpPr txBox="1"/>
                            <wps:spPr>
                              <a:xfrm>
                                <a:off x="0" y="0"/>
                                <a:ext cx="5768340" cy="1104900"/>
                              </a:xfrm>
                              <a:prstGeom prst="rect">
                                <a:avLst/>
                              </a:prstGeom>
                              <a:noFill/>
                              <a:ln w="6350">
                                <a:noFill/>
                              </a:ln>
                            </wps:spPr>
                            <wps:txbx>
                              <w:txbxContent>
                                <w:p w14:paraId="06BBE456" w14:textId="77777777" w:rsidR="00DE4F9D" w:rsidRDefault="00DE4F9D" w:rsidP="00DF027C">
                                  <w:pPr>
                                    <w:jc w:val="center"/>
                                    <w:rPr>
                                      <w:i/>
                                      <w:sz w:val="36"/>
                                    </w:rPr>
                                  </w:pPr>
                                  <w:r>
                                    <w:rPr>
                                      <w:i/>
                                      <w:sz w:val="36"/>
                                    </w:rPr>
                                    <w:t>“Good data science is more about the questions you pose of the data rather than data munging and analysis”</w:t>
                                  </w:r>
                                </w:p>
                                <w:p w14:paraId="2D3BB6E5" w14:textId="4A10EF5F" w:rsidR="00DE4F9D" w:rsidRDefault="00DE4F9D" w:rsidP="001457F7">
                                  <w:pPr>
                                    <w:ind w:left="5040" w:firstLine="720"/>
                                    <w:jc w:val="center"/>
                                  </w:pPr>
                                  <w:r>
                                    <w:rPr>
                                      <w:i/>
                                      <w:sz w:val="36"/>
                                    </w:rPr>
                                    <w:t xml:space="preserve"> – Riley Newman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53EF3BE" id="Text Box 7" o:spid="_x0000_s1027" type="#_x0000_t202" style="width:454.2pt;height:8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" filled="f" stroked="f" strokeweight=".5pt">
                      <v:textbox>
                        <w:txbxContent>
                          <w:p w14:paraId="06BBE456" w14:textId="77777777" w:rsidR="00DE4F9D" w:rsidRDefault="00DE4F9D" w:rsidP="00DF027C">
                            <w:pPr>
                              <w:jc w:val="center"/>
                              <w:rPr>
                                <w:i/>
                                <w:sz w:val="36"/>
                              </w:rPr>
                            </w:pPr>
                            <w:r>
                              <w:rPr>
                                <w:i/>
                                <w:sz w:val="36"/>
                              </w:rPr>
                              <w:t>“Good data science is more about the questions you pose of the data rather than data munging and analysis”</w:t>
                            </w:r>
                          </w:p>
                          <w:p w14:paraId="2D3BB6E5" w14:textId="4A10EF5F" w:rsidR="00DE4F9D" w:rsidRDefault="00DE4F9D" w:rsidP="001457F7">
                            <w:pPr>
                              <w:ind w:left="5040" w:firstLine="720"/>
                              <w:jc w:val="center"/>
                            </w:pPr>
                            <w:r>
                              <w:rPr>
                                <w:i/>
                                <w:sz w:val="36"/>
                              </w:rPr>
                              <w:t xml:space="preserve"> – Riley Newman</w:t>
                            </w:r>
                          </w:p>
                        </w:txbxContent>
                      </v:textbox>
                      <w10:anchorlock/>
                    </v:shape>
                  </w:pict>
                </mc:Fallback>
              </mc:AlternateContent>
            </w:r>
          </w:p>
        </w:tc>
      </w:tr>
      <w:tr w:rsidR="00DF027C" w14:paraId="58147A2C" w14:textId="77777777" w:rsidTr="00C76443">
        <w:trPr>
          <w:trHeight w:val="5931"/>
        </w:trPr>
        <w:tc>
          <w:tcPr>
            <w:tcW w:w="9897" w:type="dxa"/>
          </w:tcPr>
          <w:p w14:paraId="3F190990" w14:textId="77777777" w:rsidR="00DF027C" w:rsidRDefault="00DF027C" w:rsidP="00DF027C">
            <w:pPr>
              <w:pStyle w:val="EmphasisText"/>
              <w:rPr>
                <w:i/>
                <w:sz w:val="36"/>
              </w:rPr>
            </w:pPr>
          </w:p>
          <w:p w14:paraId="3E90A896" w14:textId="29EEFCAC" w:rsidR="00DF027C" w:rsidRDefault="001457F7" w:rsidP="00DF027C">
            <w:pPr>
              <w:pStyle w:val="Content"/>
            </w:pPr>
            <w:r>
              <w:rPr>
                <w:i/>
              </w:rPr>
              <w:t xml:space="preserve">Approach – </w:t>
            </w:r>
            <w:r>
              <w:t xml:space="preserve">To get started with </w:t>
            </w:r>
            <w:r w:rsidR="00574770">
              <w:t>data exploration and pre-processing of any data science problem,</w:t>
            </w:r>
            <w:r>
              <w:t xml:space="preserve"> I follow a certain set of procedure which </w:t>
            </w:r>
            <w:r w:rsidR="00B86C7D">
              <w:t>serves me good insights all</w:t>
            </w:r>
            <w:r>
              <w:t xml:space="preserve"> the time.</w:t>
            </w:r>
            <w:r w:rsidR="00574770">
              <w:t xml:space="preserve"> This can be done in below steps – </w:t>
            </w:r>
          </w:p>
          <w:p w14:paraId="217ABBD9" w14:textId="52076E22" w:rsidR="00574770" w:rsidRDefault="00574770" w:rsidP="00DF027C">
            <w:pPr>
              <w:pStyle w:val="Content"/>
            </w:pPr>
          </w:p>
          <w:p w14:paraId="0218E952" w14:textId="2CA4DA98" w:rsidR="00574770" w:rsidRDefault="00574770" w:rsidP="00574770">
            <w:pPr>
              <w:pStyle w:val="Content"/>
              <w:numPr>
                <w:ilvl w:val="0"/>
                <w:numId w:val="6"/>
              </w:numPr>
            </w:pPr>
            <w:r>
              <w:t>Variable Identification</w:t>
            </w:r>
          </w:p>
          <w:p w14:paraId="4B62C738" w14:textId="21FE4749" w:rsidR="00574770" w:rsidRDefault="00574770" w:rsidP="00574770">
            <w:pPr>
              <w:pStyle w:val="Content"/>
              <w:numPr>
                <w:ilvl w:val="0"/>
                <w:numId w:val="6"/>
              </w:numPr>
            </w:pPr>
            <w:r>
              <w:t>Univariate Analysis</w:t>
            </w:r>
          </w:p>
          <w:p w14:paraId="33018CAB" w14:textId="283E4984" w:rsidR="00574770" w:rsidRDefault="00574770" w:rsidP="00574770">
            <w:pPr>
              <w:pStyle w:val="Content"/>
              <w:numPr>
                <w:ilvl w:val="0"/>
                <w:numId w:val="6"/>
              </w:numPr>
            </w:pPr>
            <w:r>
              <w:t>Bi-Variate Analysis</w:t>
            </w:r>
          </w:p>
          <w:p w14:paraId="78970AB1" w14:textId="15628746" w:rsidR="00574770" w:rsidRDefault="00574770" w:rsidP="00574770">
            <w:pPr>
              <w:pStyle w:val="Content"/>
              <w:numPr>
                <w:ilvl w:val="0"/>
                <w:numId w:val="6"/>
              </w:numPr>
            </w:pPr>
            <w:r>
              <w:t>Missing Values treatment</w:t>
            </w:r>
          </w:p>
          <w:p w14:paraId="7FEC47BE" w14:textId="6CE8EA14" w:rsidR="00574770" w:rsidRDefault="00574770" w:rsidP="00574770">
            <w:pPr>
              <w:pStyle w:val="Content"/>
              <w:numPr>
                <w:ilvl w:val="0"/>
                <w:numId w:val="6"/>
              </w:numPr>
            </w:pPr>
            <w:r>
              <w:t>Outlier treatment</w:t>
            </w:r>
          </w:p>
          <w:p w14:paraId="3E68EB4B" w14:textId="793C1D68" w:rsidR="00574770" w:rsidRDefault="00574770" w:rsidP="00574770">
            <w:pPr>
              <w:pStyle w:val="Content"/>
              <w:numPr>
                <w:ilvl w:val="0"/>
                <w:numId w:val="6"/>
              </w:numPr>
            </w:pPr>
            <w:r>
              <w:t>Variable transformation</w:t>
            </w:r>
          </w:p>
          <w:p w14:paraId="12411266" w14:textId="3DF14F1B" w:rsidR="00574770" w:rsidRPr="001457F7" w:rsidRDefault="00574770" w:rsidP="00574770">
            <w:pPr>
              <w:pStyle w:val="Content"/>
              <w:numPr>
                <w:ilvl w:val="0"/>
                <w:numId w:val="6"/>
              </w:numPr>
            </w:pPr>
            <w:r>
              <w:t>Variable creation</w:t>
            </w:r>
          </w:p>
          <w:p w14:paraId="4EA06313" w14:textId="77777777" w:rsidR="00DF027C" w:rsidRDefault="00DF027C" w:rsidP="00DF027C">
            <w:pPr>
              <w:pStyle w:val="Content"/>
            </w:pPr>
          </w:p>
          <w:p w14:paraId="7A05AEE8" w14:textId="68014E54" w:rsidR="00DF027C" w:rsidRDefault="00DF027C" w:rsidP="00DF027C">
            <w:pPr>
              <w:pStyle w:val="Content"/>
            </w:pPr>
          </w:p>
          <w:p w14:paraId="471406C6" w14:textId="77777777" w:rsidR="00DF027C" w:rsidRDefault="00DF027C" w:rsidP="00DF027C">
            <w:pPr>
              <w:pStyle w:val="Content"/>
              <w:rPr>
                <w:i/>
                <w:sz w:val="36"/>
              </w:rPr>
            </w:pPr>
          </w:p>
          <w:p w14:paraId="45539AFD" w14:textId="5D9A7227" w:rsidR="007D66E1" w:rsidRDefault="007D66E1" w:rsidP="00DF027C">
            <w:pPr>
              <w:pStyle w:val="Content"/>
              <w:rPr>
                <w:i/>
                <w:noProof/>
                <w:sz w:val="36"/>
              </w:rPr>
            </w:pPr>
          </w:p>
          <w:p w14:paraId="091A1A10" w14:textId="014CE4D0" w:rsidR="00574770" w:rsidRPr="009C081F" w:rsidRDefault="00574770" w:rsidP="00DF027C">
            <w:pPr>
              <w:pStyle w:val="Content"/>
            </w:pPr>
            <w:r w:rsidRPr="009C081F">
              <w:lastRenderedPageBreak/>
              <w:t>But before jumping to solution first we will look at the problem itself more closely</w:t>
            </w:r>
            <w:r w:rsidR="009C081F" w:rsidRPr="009C081F">
              <w:t xml:space="preserve"> to check what is the loan status and counts of Good and Bad Loan</w:t>
            </w:r>
            <w:r w:rsidR="009C081F">
              <w:t xml:space="preserve">. Below graphs shows the status of loan in each category and the count (0 = good loan and 1 = bad loan) - </w:t>
            </w:r>
          </w:p>
          <w:p w14:paraId="436236CB" w14:textId="29DCE84F" w:rsidR="007D66E1" w:rsidRDefault="007D66E1" w:rsidP="00DF027C">
            <w:pPr>
              <w:pStyle w:val="Content"/>
              <w:rPr>
                <w:i/>
                <w:noProof/>
                <w:sz w:val="36"/>
              </w:rPr>
            </w:pPr>
          </w:p>
          <w:p w14:paraId="720AC97E" w14:textId="7C5AFDB1" w:rsidR="00AE4924" w:rsidRDefault="00AE4924" w:rsidP="009C081F">
            <w:pPr>
              <w:pStyle w:val="Content"/>
              <w:ind w:left="720"/>
              <w:rPr>
                <w:i/>
                <w:noProof/>
                <w:sz w:val="36"/>
              </w:rPr>
            </w:pPr>
            <w:r>
              <w:rPr>
                <w:i/>
                <w:noProof/>
                <w:sz w:val="36"/>
              </w:rPr>
              <w:drawing>
                <wp:inline distT="0" distB="0" distL="0" distR="0" wp14:anchorId="0AE0D1B4" wp14:editId="090E2C24">
                  <wp:extent cx="5620534" cy="3629532"/>
                  <wp:effectExtent l="0" t="0" r="0" b="9525"/>
                  <wp:docPr id="28" name="Picture 2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Loan_Status.png"/>
                          <pic:cNvPicPr/>
                        </pic:nvPicPr>
                        <pic:blipFill>
                          <a:blip r:embed="rId11">
                            <a:extLst>
                              <a:ext uri="{28A0092B-C50C-407E-A947-70E740481C1C}">
                                <a14:useLocalDpi xmlns:a14="http://schemas.microsoft.com/office/drawing/2010/main" val="0"/>
                              </a:ext>
                            </a:extLst>
                          </a:blip>
                          <a:stretch>
                            <a:fillRect/>
                          </a:stretch>
                        </pic:blipFill>
                        <pic:spPr>
                          <a:xfrm>
                            <a:off x="0" y="0"/>
                            <a:ext cx="5620534" cy="3629532"/>
                          </a:xfrm>
                          <a:prstGeom prst="rect">
                            <a:avLst/>
                          </a:prstGeom>
                        </pic:spPr>
                      </pic:pic>
                    </a:graphicData>
                  </a:graphic>
                </wp:inline>
              </w:drawing>
            </w:r>
            <w:r>
              <w:rPr>
                <w:i/>
                <w:noProof/>
                <w:sz w:val="36"/>
              </w:rPr>
              <w:drawing>
                <wp:inline distT="0" distB="0" distL="0" distR="0" wp14:anchorId="1DB55C92" wp14:editId="756640EC">
                  <wp:extent cx="5620534" cy="3629532"/>
                  <wp:effectExtent l="0" t="0" r="0" b="9525"/>
                  <wp:docPr id="29" name="Picture 29"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ount of good loan and bad loan.png"/>
                          <pic:cNvPicPr/>
                        </pic:nvPicPr>
                        <pic:blipFill>
                          <a:blip r:embed="rId12">
                            <a:extLst>
                              <a:ext uri="{28A0092B-C50C-407E-A947-70E740481C1C}">
                                <a14:useLocalDpi xmlns:a14="http://schemas.microsoft.com/office/drawing/2010/main" val="0"/>
                              </a:ext>
                            </a:extLst>
                          </a:blip>
                          <a:stretch>
                            <a:fillRect/>
                          </a:stretch>
                        </pic:blipFill>
                        <pic:spPr>
                          <a:xfrm>
                            <a:off x="0" y="0"/>
                            <a:ext cx="5620534" cy="3629532"/>
                          </a:xfrm>
                          <a:prstGeom prst="rect">
                            <a:avLst/>
                          </a:prstGeom>
                        </pic:spPr>
                      </pic:pic>
                    </a:graphicData>
                  </a:graphic>
                </wp:inline>
              </w:drawing>
            </w:r>
          </w:p>
          <w:p w14:paraId="17F6214F" w14:textId="2389E207" w:rsidR="007D66E1" w:rsidRPr="007D66E1" w:rsidRDefault="009C081F" w:rsidP="007D66E1">
            <w:pPr>
              <w:pStyle w:val="Content"/>
              <w:ind w:left="720"/>
              <w:rPr>
                <w:i/>
                <w:noProof/>
                <w:sz w:val="36"/>
              </w:rPr>
            </w:pPr>
            <w:r>
              <w:rPr>
                <w:noProof/>
                <w:sz w:val="36"/>
              </w:rPr>
              <w:lastRenderedPageBreak/>
              <w:t>UNIVARIATE ANALYSIS</w:t>
            </w:r>
          </w:p>
          <w:p w14:paraId="69AB4BAB" w14:textId="1CD3EC4F" w:rsidR="00AE4924" w:rsidRDefault="00AE4924" w:rsidP="00DF027C">
            <w:pPr>
              <w:pStyle w:val="Content"/>
              <w:rPr>
                <w:i/>
                <w:noProof/>
                <w:sz w:val="36"/>
              </w:rPr>
            </w:pPr>
          </w:p>
          <w:p w14:paraId="091D5491" w14:textId="77777777" w:rsidR="00A13BE3" w:rsidRDefault="00A13BE3" w:rsidP="00DF027C">
            <w:pPr>
              <w:pStyle w:val="Content"/>
              <w:rPr>
                <w:i/>
                <w:noProof/>
                <w:sz w:val="36"/>
              </w:rPr>
            </w:pPr>
          </w:p>
          <w:p w14:paraId="5969B8EA" w14:textId="1E997B99" w:rsidR="00AE4924" w:rsidRPr="00A13BE3" w:rsidRDefault="00AE4924" w:rsidP="00AE4924">
            <w:pPr>
              <w:pStyle w:val="ListParagraph"/>
              <w:numPr>
                <w:ilvl w:val="0"/>
                <w:numId w:val="1"/>
              </w:numPr>
            </w:pPr>
            <w:r>
              <w:t>Term</w:t>
            </w:r>
            <w:r w:rsidR="00C76443">
              <w:t xml:space="preserve">: </w:t>
            </w:r>
            <w:r w:rsidR="00C76443" w:rsidRPr="00C76443">
              <w:rPr>
                <w:b w:val="0"/>
              </w:rPr>
              <w:t>This shows number of installments to be paid for loan</w:t>
            </w:r>
            <w:r w:rsidR="00C76443">
              <w:rPr>
                <w:b w:val="0"/>
              </w:rPr>
              <w:t>. Around 80% of the loans are given on 36 months terms.</w:t>
            </w:r>
          </w:p>
          <w:p w14:paraId="012751C9" w14:textId="77777777" w:rsidR="00A13BE3" w:rsidRPr="00C76443" w:rsidRDefault="00A13BE3" w:rsidP="00A13BE3">
            <w:pPr>
              <w:pStyle w:val="ListParagraph"/>
            </w:pPr>
          </w:p>
          <w:p w14:paraId="0BD80DAB" w14:textId="77777777" w:rsidR="00C76443" w:rsidRDefault="00C76443" w:rsidP="00C76443">
            <w:pPr>
              <w:pStyle w:val="ListParagraph"/>
            </w:pPr>
          </w:p>
          <w:p w14:paraId="6654A395" w14:textId="0D2A663F" w:rsidR="00C76443" w:rsidRPr="00C76443" w:rsidRDefault="007D66E1" w:rsidP="00C76443">
            <w:pPr>
              <w:pStyle w:val="Content"/>
              <w:rPr>
                <w:i/>
                <w:sz w:val="36"/>
              </w:rPr>
            </w:pPr>
            <w:r>
              <w:rPr>
                <w:i/>
                <w:noProof/>
                <w:sz w:val="36"/>
              </w:rPr>
              <w:drawing>
                <wp:inline distT="0" distB="0" distL="0" distR="0" wp14:anchorId="23F3C8AA" wp14:editId="6E73AFD0">
                  <wp:extent cx="6271260" cy="4049747"/>
                  <wp:effectExtent l="0" t="0" r="0" b="8255"/>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ivariate_term.png"/>
                          <pic:cNvPicPr/>
                        </pic:nvPicPr>
                        <pic:blipFill>
                          <a:blip r:embed="rId13">
                            <a:extLst>
                              <a:ext uri="{28A0092B-C50C-407E-A947-70E740481C1C}">
                                <a14:useLocalDpi xmlns:a14="http://schemas.microsoft.com/office/drawing/2010/main" val="0"/>
                              </a:ext>
                            </a:extLst>
                          </a:blip>
                          <a:stretch>
                            <a:fillRect/>
                          </a:stretch>
                        </pic:blipFill>
                        <pic:spPr>
                          <a:xfrm>
                            <a:off x="0" y="0"/>
                            <a:ext cx="6279826" cy="4055278"/>
                          </a:xfrm>
                          <a:prstGeom prst="rect">
                            <a:avLst/>
                          </a:prstGeom>
                        </pic:spPr>
                      </pic:pic>
                    </a:graphicData>
                  </a:graphic>
                </wp:inline>
              </w:drawing>
            </w:r>
          </w:p>
        </w:tc>
      </w:tr>
    </w:tbl>
    <w:p w14:paraId="249FCB2B" w14:textId="6E9C17F0" w:rsidR="0087605E" w:rsidRDefault="0087605E" w:rsidP="00DF027C"/>
    <w:p w14:paraId="754F3A69" w14:textId="7B80C175" w:rsidR="00A13BE3" w:rsidRDefault="00A13BE3" w:rsidP="00DF027C"/>
    <w:p w14:paraId="2C7BA5EF" w14:textId="77777777" w:rsidR="00A13BE3" w:rsidRDefault="00A13BE3" w:rsidP="00DF027C"/>
    <w:p w14:paraId="3E1C2F40" w14:textId="79A4904B" w:rsidR="007D66E1" w:rsidRDefault="007D66E1" w:rsidP="00A13BE3">
      <w:pPr>
        <w:pStyle w:val="ListParagraph"/>
        <w:numPr>
          <w:ilvl w:val="0"/>
          <w:numId w:val="1"/>
        </w:numPr>
      </w:pPr>
      <w:r>
        <w:t>Grade</w:t>
      </w:r>
      <w:r w:rsidR="00C76443">
        <w:t xml:space="preserve">: </w:t>
      </w:r>
      <w:r w:rsidR="00C76443" w:rsidRPr="00A13BE3">
        <w:rPr>
          <w:b w:val="0"/>
        </w:rPr>
        <w:t>These grades are assigned by Lending Club from (A-G). Grade B and C contributes more than 50% of the loans</w:t>
      </w:r>
    </w:p>
    <w:p w14:paraId="15972FAF" w14:textId="24FAD6FE" w:rsidR="007D66E1" w:rsidRDefault="007D66E1" w:rsidP="007D66E1">
      <w:pPr>
        <w:pStyle w:val="ListParagraph"/>
      </w:pPr>
      <w:r>
        <w:rPr>
          <w:noProof/>
        </w:rPr>
        <w:lastRenderedPageBreak/>
        <w:drawing>
          <wp:inline distT="0" distB="0" distL="0" distR="0" wp14:anchorId="10744F7A" wp14:editId="1E75B704">
            <wp:extent cx="5620534" cy="3629532"/>
            <wp:effectExtent l="0" t="0" r="0" b="9525"/>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nivariate_grade.png"/>
                    <pic:cNvPicPr/>
                  </pic:nvPicPr>
                  <pic:blipFill>
                    <a:blip r:embed="rId14">
                      <a:extLst>
                        <a:ext uri="{28A0092B-C50C-407E-A947-70E740481C1C}">
                          <a14:useLocalDpi xmlns:a14="http://schemas.microsoft.com/office/drawing/2010/main" val="0"/>
                        </a:ext>
                      </a:extLst>
                    </a:blip>
                    <a:stretch>
                      <a:fillRect/>
                    </a:stretch>
                  </pic:blipFill>
                  <pic:spPr>
                    <a:xfrm>
                      <a:off x="0" y="0"/>
                      <a:ext cx="5620534" cy="3629532"/>
                    </a:xfrm>
                    <a:prstGeom prst="rect">
                      <a:avLst/>
                    </a:prstGeom>
                  </pic:spPr>
                </pic:pic>
              </a:graphicData>
            </a:graphic>
          </wp:inline>
        </w:drawing>
      </w:r>
    </w:p>
    <w:p w14:paraId="46168D23" w14:textId="6E685C88" w:rsidR="007D66E1" w:rsidRDefault="007D66E1" w:rsidP="007D66E1">
      <w:pPr>
        <w:pStyle w:val="ListParagraph"/>
      </w:pPr>
    </w:p>
    <w:p w14:paraId="34B2CD89" w14:textId="0EF123E4" w:rsidR="007D66E1" w:rsidRDefault="007D66E1" w:rsidP="007D66E1">
      <w:pPr>
        <w:pStyle w:val="ListParagraph"/>
        <w:numPr>
          <w:ilvl w:val="0"/>
          <w:numId w:val="1"/>
        </w:numPr>
      </w:pPr>
      <w:r>
        <w:t>Employment Length</w:t>
      </w:r>
      <w:r w:rsidR="00C76443">
        <w:t xml:space="preserve">: </w:t>
      </w:r>
      <w:r w:rsidR="00C76443">
        <w:rPr>
          <w:b w:val="0"/>
        </w:rPr>
        <w:t>This is the duration of employment for employees.</w:t>
      </w:r>
    </w:p>
    <w:p w14:paraId="2F656193" w14:textId="5F5D0B5C" w:rsidR="007D66E1" w:rsidRDefault="007D66E1" w:rsidP="007D66E1">
      <w:pPr>
        <w:pStyle w:val="ListParagraph"/>
      </w:pPr>
    </w:p>
    <w:p w14:paraId="0F89B9CB" w14:textId="4CD5211A" w:rsidR="007D66E1" w:rsidRDefault="007D66E1" w:rsidP="007D66E1">
      <w:pPr>
        <w:pStyle w:val="ListParagraph"/>
      </w:pPr>
      <w:r>
        <w:rPr>
          <w:noProof/>
        </w:rPr>
        <w:drawing>
          <wp:inline distT="0" distB="0" distL="0" distR="0" wp14:anchorId="17751E95" wp14:editId="4031AD60">
            <wp:extent cx="5620534" cy="3629532"/>
            <wp:effectExtent l="0" t="0" r="0" b="9525"/>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nivariate_employee_length.png"/>
                    <pic:cNvPicPr/>
                  </pic:nvPicPr>
                  <pic:blipFill>
                    <a:blip r:embed="rId15">
                      <a:extLst>
                        <a:ext uri="{28A0092B-C50C-407E-A947-70E740481C1C}">
                          <a14:useLocalDpi xmlns:a14="http://schemas.microsoft.com/office/drawing/2010/main" val="0"/>
                        </a:ext>
                      </a:extLst>
                    </a:blip>
                    <a:stretch>
                      <a:fillRect/>
                    </a:stretch>
                  </pic:blipFill>
                  <pic:spPr>
                    <a:xfrm>
                      <a:off x="0" y="0"/>
                      <a:ext cx="5620534" cy="3629532"/>
                    </a:xfrm>
                    <a:prstGeom prst="rect">
                      <a:avLst/>
                    </a:prstGeom>
                  </pic:spPr>
                </pic:pic>
              </a:graphicData>
            </a:graphic>
          </wp:inline>
        </w:drawing>
      </w:r>
    </w:p>
    <w:p w14:paraId="2763CB7F" w14:textId="30AD2D34" w:rsidR="007D66E1" w:rsidRDefault="007D66E1" w:rsidP="007D66E1">
      <w:pPr>
        <w:pStyle w:val="ListParagraph"/>
      </w:pPr>
    </w:p>
    <w:p w14:paraId="7EABEE97" w14:textId="6CB81E12" w:rsidR="007D66E1" w:rsidRDefault="007D66E1" w:rsidP="007D66E1">
      <w:pPr>
        <w:pStyle w:val="ListParagraph"/>
        <w:numPr>
          <w:ilvl w:val="0"/>
          <w:numId w:val="1"/>
        </w:numPr>
      </w:pPr>
      <w:r>
        <w:lastRenderedPageBreak/>
        <w:t>Home Ownership</w:t>
      </w:r>
      <w:r w:rsidR="00C76443">
        <w:t xml:space="preserve">: </w:t>
      </w:r>
      <w:r w:rsidR="00C76443">
        <w:rPr>
          <w:b w:val="0"/>
        </w:rPr>
        <w:t>Most of the Home ownership status is either rent or mortgage.</w:t>
      </w:r>
    </w:p>
    <w:p w14:paraId="4BBA2191" w14:textId="77777777" w:rsidR="00EB1C95" w:rsidRDefault="00EB1C95" w:rsidP="00EB1C95">
      <w:pPr>
        <w:pStyle w:val="ListParagraph"/>
      </w:pPr>
    </w:p>
    <w:p w14:paraId="1D95532B" w14:textId="5C793E25" w:rsidR="007D66E1" w:rsidRDefault="007D66E1" w:rsidP="001F5789">
      <w:pPr>
        <w:pStyle w:val="ListParagraph"/>
      </w:pPr>
      <w:r>
        <w:rPr>
          <w:noProof/>
        </w:rPr>
        <w:drawing>
          <wp:inline distT="0" distB="0" distL="0" distR="0" wp14:anchorId="2A9E2B50" wp14:editId="0541C95F">
            <wp:extent cx="5620534" cy="3629532"/>
            <wp:effectExtent l="0" t="0" r="0" b="9525"/>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nivariate_home_ownership.png"/>
                    <pic:cNvPicPr/>
                  </pic:nvPicPr>
                  <pic:blipFill>
                    <a:blip r:embed="rId16">
                      <a:extLst>
                        <a:ext uri="{28A0092B-C50C-407E-A947-70E740481C1C}">
                          <a14:useLocalDpi xmlns:a14="http://schemas.microsoft.com/office/drawing/2010/main" val="0"/>
                        </a:ext>
                      </a:extLst>
                    </a:blip>
                    <a:stretch>
                      <a:fillRect/>
                    </a:stretch>
                  </pic:blipFill>
                  <pic:spPr>
                    <a:xfrm>
                      <a:off x="0" y="0"/>
                      <a:ext cx="5620534" cy="3629532"/>
                    </a:xfrm>
                    <a:prstGeom prst="rect">
                      <a:avLst/>
                    </a:prstGeom>
                  </pic:spPr>
                </pic:pic>
              </a:graphicData>
            </a:graphic>
          </wp:inline>
        </w:drawing>
      </w:r>
    </w:p>
    <w:p w14:paraId="6CA0E966" w14:textId="599A8D80" w:rsidR="007D66E1" w:rsidRDefault="007D66E1" w:rsidP="00DE4F9D">
      <w:pPr>
        <w:pStyle w:val="ListParagraph"/>
        <w:numPr>
          <w:ilvl w:val="0"/>
          <w:numId w:val="1"/>
        </w:numPr>
      </w:pPr>
      <w:r>
        <w:t>Verification Status</w:t>
      </w:r>
      <w:r w:rsidR="001F5789">
        <w:t xml:space="preserve">: </w:t>
      </w:r>
      <w:r w:rsidR="001F5789" w:rsidRPr="001F5789">
        <w:rPr>
          <w:b w:val="0"/>
        </w:rPr>
        <w:t>More than 30% of the loans are not verified.</w:t>
      </w:r>
      <w:r>
        <w:rPr>
          <w:noProof/>
        </w:rPr>
        <w:drawing>
          <wp:inline distT="0" distB="0" distL="0" distR="0" wp14:anchorId="5FB13FAA" wp14:editId="567B9143">
            <wp:extent cx="5620534" cy="3629532"/>
            <wp:effectExtent l="0" t="0" r="0" b="9525"/>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nivariate_verification_status.png"/>
                    <pic:cNvPicPr/>
                  </pic:nvPicPr>
                  <pic:blipFill>
                    <a:blip r:embed="rId17">
                      <a:extLst>
                        <a:ext uri="{28A0092B-C50C-407E-A947-70E740481C1C}">
                          <a14:useLocalDpi xmlns:a14="http://schemas.microsoft.com/office/drawing/2010/main" val="0"/>
                        </a:ext>
                      </a:extLst>
                    </a:blip>
                    <a:stretch>
                      <a:fillRect/>
                    </a:stretch>
                  </pic:blipFill>
                  <pic:spPr>
                    <a:xfrm>
                      <a:off x="0" y="0"/>
                      <a:ext cx="5620534" cy="3629532"/>
                    </a:xfrm>
                    <a:prstGeom prst="rect">
                      <a:avLst/>
                    </a:prstGeom>
                  </pic:spPr>
                </pic:pic>
              </a:graphicData>
            </a:graphic>
          </wp:inline>
        </w:drawing>
      </w:r>
    </w:p>
    <w:p w14:paraId="203AE54D" w14:textId="20CAC3E5" w:rsidR="00EB1C95" w:rsidRPr="00A13BE3" w:rsidRDefault="00EB1C95" w:rsidP="00EB1C95">
      <w:pPr>
        <w:pStyle w:val="ListParagraph"/>
        <w:numPr>
          <w:ilvl w:val="0"/>
          <w:numId w:val="1"/>
        </w:numPr>
      </w:pPr>
      <w:r>
        <w:lastRenderedPageBreak/>
        <w:t>Purpose</w:t>
      </w:r>
      <w:r w:rsidR="001F5789">
        <w:t xml:space="preserve">: </w:t>
      </w:r>
      <w:r w:rsidR="001F5789">
        <w:rPr>
          <w:b w:val="0"/>
        </w:rPr>
        <w:t>consolidation of debt and credit card bill are the two major reasons for which loan was given.</w:t>
      </w:r>
    </w:p>
    <w:p w14:paraId="1DC9DF91" w14:textId="77777777" w:rsidR="00A13BE3" w:rsidRPr="001F5789" w:rsidRDefault="00A13BE3" w:rsidP="00A13BE3">
      <w:pPr>
        <w:pStyle w:val="ListParagraph"/>
      </w:pPr>
    </w:p>
    <w:p w14:paraId="576FA8F7" w14:textId="77777777" w:rsidR="001F5789" w:rsidRDefault="001F5789" w:rsidP="001F5789">
      <w:pPr>
        <w:pStyle w:val="ListParagraph"/>
      </w:pPr>
    </w:p>
    <w:p w14:paraId="15437C7C" w14:textId="5C2D687C" w:rsidR="00EB1C95" w:rsidRDefault="00EB1C95" w:rsidP="00EB1C95">
      <w:pPr>
        <w:pStyle w:val="ListParagraph"/>
      </w:pPr>
      <w:r>
        <w:rPr>
          <w:noProof/>
        </w:rPr>
        <w:drawing>
          <wp:inline distT="0" distB="0" distL="0" distR="0" wp14:anchorId="58C43904" wp14:editId="7B9BBDBC">
            <wp:extent cx="5619749" cy="4800600"/>
            <wp:effectExtent l="0" t="0" r="635" b="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nivariate_purpose.png"/>
                    <pic:cNvPicPr/>
                  </pic:nvPicPr>
                  <pic:blipFill>
                    <a:blip r:embed="rId18">
                      <a:extLst>
                        <a:ext uri="{28A0092B-C50C-407E-A947-70E740481C1C}">
                          <a14:useLocalDpi xmlns:a14="http://schemas.microsoft.com/office/drawing/2010/main" val="0"/>
                        </a:ext>
                      </a:extLst>
                    </a:blip>
                    <a:stretch>
                      <a:fillRect/>
                    </a:stretch>
                  </pic:blipFill>
                  <pic:spPr>
                    <a:xfrm>
                      <a:off x="0" y="0"/>
                      <a:ext cx="5631324" cy="4810488"/>
                    </a:xfrm>
                    <a:prstGeom prst="rect">
                      <a:avLst/>
                    </a:prstGeom>
                  </pic:spPr>
                </pic:pic>
              </a:graphicData>
            </a:graphic>
          </wp:inline>
        </w:drawing>
      </w:r>
    </w:p>
    <w:p w14:paraId="550E317D" w14:textId="1C8D7D73" w:rsidR="00A13BE3" w:rsidRDefault="00A13BE3" w:rsidP="00EB1C95">
      <w:pPr>
        <w:pStyle w:val="ListParagraph"/>
      </w:pPr>
    </w:p>
    <w:p w14:paraId="7B1273F9" w14:textId="0DF81770" w:rsidR="00A13BE3" w:rsidRDefault="00A13BE3" w:rsidP="00EB1C95">
      <w:pPr>
        <w:pStyle w:val="ListParagraph"/>
      </w:pPr>
    </w:p>
    <w:p w14:paraId="01A7E075" w14:textId="205AA7E5" w:rsidR="00A13BE3" w:rsidRDefault="00A13BE3" w:rsidP="00EB1C95">
      <w:pPr>
        <w:pStyle w:val="ListParagraph"/>
      </w:pPr>
    </w:p>
    <w:p w14:paraId="50E7C94B" w14:textId="67222410" w:rsidR="00A13BE3" w:rsidRDefault="00A13BE3" w:rsidP="00EB1C95">
      <w:pPr>
        <w:pStyle w:val="ListParagraph"/>
      </w:pPr>
    </w:p>
    <w:p w14:paraId="23CE6BDB" w14:textId="410C7591" w:rsidR="00A13BE3" w:rsidRDefault="00A13BE3" w:rsidP="00EB1C95">
      <w:pPr>
        <w:pStyle w:val="ListParagraph"/>
      </w:pPr>
    </w:p>
    <w:p w14:paraId="160720AF" w14:textId="2A7D875B" w:rsidR="00A13BE3" w:rsidRDefault="00A13BE3" w:rsidP="00EB1C95">
      <w:pPr>
        <w:pStyle w:val="ListParagraph"/>
      </w:pPr>
    </w:p>
    <w:p w14:paraId="2CBE873A" w14:textId="24567564" w:rsidR="00A13BE3" w:rsidRDefault="00A13BE3" w:rsidP="00EB1C95">
      <w:pPr>
        <w:pStyle w:val="ListParagraph"/>
      </w:pPr>
    </w:p>
    <w:p w14:paraId="23E25572" w14:textId="3CF4C145" w:rsidR="00A13BE3" w:rsidRDefault="00A13BE3" w:rsidP="00EB1C95">
      <w:pPr>
        <w:pStyle w:val="ListParagraph"/>
      </w:pPr>
    </w:p>
    <w:p w14:paraId="14A73927" w14:textId="77777777" w:rsidR="00A13BE3" w:rsidRDefault="00A13BE3" w:rsidP="00EB1C95">
      <w:pPr>
        <w:pStyle w:val="ListParagraph"/>
      </w:pPr>
    </w:p>
    <w:p w14:paraId="6261C773" w14:textId="347620C8" w:rsidR="00A13BE3" w:rsidRPr="00A13BE3" w:rsidRDefault="00EB1C95" w:rsidP="00DE4F9D">
      <w:pPr>
        <w:pStyle w:val="ListParagraph"/>
        <w:numPr>
          <w:ilvl w:val="0"/>
          <w:numId w:val="1"/>
        </w:numPr>
      </w:pPr>
      <w:r>
        <w:lastRenderedPageBreak/>
        <w:t>State</w:t>
      </w:r>
      <w:r w:rsidR="001F5789">
        <w:t xml:space="preserve">: </w:t>
      </w:r>
      <w:r w:rsidR="000D7C39">
        <w:rPr>
          <w:b w:val="0"/>
        </w:rPr>
        <w:t>More than</w:t>
      </w:r>
      <w:r w:rsidR="001F5789" w:rsidRPr="00A13BE3">
        <w:rPr>
          <w:b w:val="0"/>
        </w:rPr>
        <w:t xml:space="preserve"> 15% of the loans are applied in California. New York and Texas share a percentage of (8-9%) and Florida shares 6%.</w:t>
      </w:r>
    </w:p>
    <w:p w14:paraId="679C6C50" w14:textId="77777777" w:rsidR="00A13BE3" w:rsidRPr="00A13BE3" w:rsidRDefault="00A13BE3" w:rsidP="00A13BE3">
      <w:pPr>
        <w:pStyle w:val="ListParagraph"/>
      </w:pPr>
    </w:p>
    <w:p w14:paraId="016CFB43" w14:textId="3DBC4A87" w:rsidR="00EB1C95" w:rsidRDefault="00616F7C" w:rsidP="00A13BE3">
      <w:pPr>
        <w:ind w:left="360"/>
      </w:pPr>
      <w:r>
        <w:rPr>
          <w:noProof/>
        </w:rPr>
        <w:drawing>
          <wp:inline distT="0" distB="0" distL="0" distR="0" wp14:anchorId="47D6C4F2" wp14:editId="7CE38786">
            <wp:extent cx="6309360" cy="58293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309360" cy="5829300"/>
                    </a:xfrm>
                    <a:prstGeom prst="rect">
                      <a:avLst/>
                    </a:prstGeom>
                  </pic:spPr>
                </pic:pic>
              </a:graphicData>
            </a:graphic>
          </wp:inline>
        </w:drawing>
      </w:r>
    </w:p>
    <w:p w14:paraId="4C417039" w14:textId="77777777" w:rsidR="00A13BE3" w:rsidRDefault="00A13BE3" w:rsidP="00A13BE3">
      <w:pPr>
        <w:pStyle w:val="ListParagraph"/>
      </w:pPr>
    </w:p>
    <w:p w14:paraId="7C07A492" w14:textId="346F8E0F" w:rsidR="00A13BE3" w:rsidRDefault="00A13BE3" w:rsidP="00A13BE3"/>
    <w:p w14:paraId="36A9A5B3" w14:textId="25468C1C" w:rsidR="00A13BE3" w:rsidRDefault="00A13BE3" w:rsidP="00A13BE3"/>
    <w:p w14:paraId="1E79DDF9" w14:textId="44455E17" w:rsidR="00A13BE3" w:rsidRDefault="00A13BE3" w:rsidP="00A13BE3"/>
    <w:p w14:paraId="343780E2" w14:textId="5058207D" w:rsidR="00A13BE3" w:rsidRDefault="00A13BE3" w:rsidP="00A13BE3"/>
    <w:p w14:paraId="5FE332B3" w14:textId="2A1CEE52" w:rsidR="00A13BE3" w:rsidRDefault="00A13BE3" w:rsidP="00A13BE3"/>
    <w:p w14:paraId="32EF8BD8" w14:textId="2AD49EF5" w:rsidR="00A13BE3" w:rsidRDefault="00A13BE3" w:rsidP="00A13BE3"/>
    <w:p w14:paraId="39E2ED67" w14:textId="77777777" w:rsidR="00A13BE3" w:rsidRDefault="00A13BE3" w:rsidP="00A13BE3"/>
    <w:p w14:paraId="42DF981C" w14:textId="77777777" w:rsidR="000D7C39" w:rsidRDefault="000D7C39" w:rsidP="00EB1C95">
      <w:pPr>
        <w:pStyle w:val="ListParagraph"/>
        <w:rPr>
          <w:sz w:val="36"/>
          <w:szCs w:val="36"/>
        </w:rPr>
      </w:pPr>
    </w:p>
    <w:p w14:paraId="796ED7FD" w14:textId="0B728186" w:rsidR="00EB1C95" w:rsidRPr="00A13BE3" w:rsidRDefault="00EB1C95" w:rsidP="00EB1C95">
      <w:pPr>
        <w:pStyle w:val="ListParagraph"/>
        <w:rPr>
          <w:sz w:val="36"/>
          <w:szCs w:val="36"/>
        </w:rPr>
      </w:pPr>
      <w:r w:rsidRPr="00A13BE3">
        <w:rPr>
          <w:sz w:val="36"/>
          <w:szCs w:val="36"/>
        </w:rPr>
        <w:t>Analysis of distribution of continuous variables</w:t>
      </w:r>
    </w:p>
    <w:p w14:paraId="39EA86BF" w14:textId="32D47AF7" w:rsidR="00A13BE3" w:rsidRDefault="00A13BE3" w:rsidP="00EB1C95">
      <w:pPr>
        <w:pStyle w:val="ListParagraph"/>
      </w:pPr>
    </w:p>
    <w:p w14:paraId="1C7E1532" w14:textId="2BFFF33C" w:rsidR="000D7C39" w:rsidRDefault="000D7C39" w:rsidP="00EB1C95">
      <w:pPr>
        <w:pStyle w:val="ListParagraph"/>
      </w:pPr>
    </w:p>
    <w:p w14:paraId="152316FF" w14:textId="7E35F213" w:rsidR="000D7C39" w:rsidRDefault="000D7C39" w:rsidP="00EB1C95">
      <w:pPr>
        <w:pStyle w:val="ListParagraph"/>
      </w:pPr>
    </w:p>
    <w:p w14:paraId="7694C101" w14:textId="07AB402A" w:rsidR="000D7C39" w:rsidRDefault="000D7C39" w:rsidP="00EB1C95">
      <w:pPr>
        <w:pStyle w:val="ListParagraph"/>
      </w:pPr>
      <w:r>
        <w:rPr>
          <w:noProof/>
        </w:rPr>
        <w:drawing>
          <wp:inline distT="0" distB="0" distL="0" distR="0" wp14:anchorId="4FC93837" wp14:editId="13AA3B93">
            <wp:extent cx="6309360" cy="4604385"/>
            <wp:effectExtent l="0" t="0" r="0" b="57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309360" cy="4604385"/>
                    </a:xfrm>
                    <a:prstGeom prst="rect">
                      <a:avLst/>
                    </a:prstGeom>
                  </pic:spPr>
                </pic:pic>
              </a:graphicData>
            </a:graphic>
          </wp:inline>
        </w:drawing>
      </w:r>
    </w:p>
    <w:p w14:paraId="738EFB13" w14:textId="77777777" w:rsidR="000D7C39" w:rsidRDefault="000D7C39" w:rsidP="00EB1C95">
      <w:pPr>
        <w:pStyle w:val="ListParagraph"/>
      </w:pPr>
    </w:p>
    <w:p w14:paraId="58FF8C8A" w14:textId="77777777" w:rsidR="000D7C39" w:rsidRDefault="000D7C39" w:rsidP="00EB1C95">
      <w:pPr>
        <w:pStyle w:val="ListParagraph"/>
      </w:pPr>
    </w:p>
    <w:p w14:paraId="6F3FFB11" w14:textId="77777777" w:rsidR="000D7C39" w:rsidRDefault="000D7C39" w:rsidP="00EB1C95">
      <w:pPr>
        <w:pStyle w:val="ListParagraph"/>
      </w:pPr>
    </w:p>
    <w:p w14:paraId="5EE612F1" w14:textId="5EBF62D9" w:rsidR="00EB1C95" w:rsidRDefault="00EB1C95" w:rsidP="00EB1C95">
      <w:pPr>
        <w:pStyle w:val="ListParagraph"/>
      </w:pPr>
      <w:r>
        <w:t>SEGMENTED UNIVARIATE ANALYSIS</w:t>
      </w:r>
    </w:p>
    <w:p w14:paraId="365540CA" w14:textId="7FA3461E" w:rsidR="00EB1C95" w:rsidRDefault="00EB1C95" w:rsidP="00EB1C95">
      <w:pPr>
        <w:pStyle w:val="ListParagraph"/>
      </w:pPr>
    </w:p>
    <w:p w14:paraId="35C5EAB4" w14:textId="669B3B1C" w:rsidR="00EB1C95" w:rsidRDefault="00EB1C95" w:rsidP="00EB1C95">
      <w:pPr>
        <w:pStyle w:val="ListParagraph"/>
        <w:numPr>
          <w:ilvl w:val="0"/>
          <w:numId w:val="2"/>
        </w:numPr>
      </w:pPr>
      <w:r>
        <w:t>Term and Loan Status</w:t>
      </w:r>
      <w:r w:rsidR="001F5789">
        <w:t xml:space="preserve">: </w:t>
      </w:r>
      <w:r w:rsidR="001F5789">
        <w:rPr>
          <w:b w:val="0"/>
        </w:rPr>
        <w:t>The percentage of Bad Loans in case of loans with 60 months term is higher as compared to the loans with 36 months term.</w:t>
      </w:r>
    </w:p>
    <w:p w14:paraId="4E69D17A" w14:textId="4C960E56" w:rsidR="00EB1C95" w:rsidRDefault="00EB1C95" w:rsidP="00EB1C95">
      <w:pPr>
        <w:pStyle w:val="ListParagraph"/>
      </w:pPr>
    </w:p>
    <w:p w14:paraId="33B0CAFD" w14:textId="754025B9" w:rsidR="00EB1C95" w:rsidRDefault="00EB1C95" w:rsidP="00EB1C95">
      <w:pPr>
        <w:pStyle w:val="ListParagraph"/>
      </w:pPr>
      <w:r>
        <w:rPr>
          <w:noProof/>
        </w:rPr>
        <w:lastRenderedPageBreak/>
        <w:drawing>
          <wp:inline distT="0" distB="0" distL="0" distR="0" wp14:anchorId="0FA6ED1D" wp14:editId="48754A77">
            <wp:extent cx="5620534" cy="3629532"/>
            <wp:effectExtent l="0" t="0" r="0" b="9525"/>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eg_uni_term.png"/>
                    <pic:cNvPicPr/>
                  </pic:nvPicPr>
                  <pic:blipFill>
                    <a:blip r:embed="rId21">
                      <a:extLst>
                        <a:ext uri="{28A0092B-C50C-407E-A947-70E740481C1C}">
                          <a14:useLocalDpi xmlns:a14="http://schemas.microsoft.com/office/drawing/2010/main" val="0"/>
                        </a:ext>
                      </a:extLst>
                    </a:blip>
                    <a:stretch>
                      <a:fillRect/>
                    </a:stretch>
                  </pic:blipFill>
                  <pic:spPr>
                    <a:xfrm>
                      <a:off x="0" y="0"/>
                      <a:ext cx="5620534" cy="3629532"/>
                    </a:xfrm>
                    <a:prstGeom prst="rect">
                      <a:avLst/>
                    </a:prstGeom>
                  </pic:spPr>
                </pic:pic>
              </a:graphicData>
            </a:graphic>
          </wp:inline>
        </w:drawing>
      </w:r>
    </w:p>
    <w:p w14:paraId="5BDF4A6B" w14:textId="14544AED" w:rsidR="00EB1C95" w:rsidRDefault="0034048B" w:rsidP="0034048B">
      <w:pPr>
        <w:pStyle w:val="ListParagraph"/>
        <w:numPr>
          <w:ilvl w:val="0"/>
          <w:numId w:val="2"/>
        </w:numPr>
      </w:pPr>
      <w:r>
        <w:t>Grade and Loan Status</w:t>
      </w:r>
      <w:r w:rsidR="001F5789">
        <w:t xml:space="preserve">: </w:t>
      </w:r>
      <w:r w:rsidR="001F5789">
        <w:rPr>
          <w:b w:val="0"/>
        </w:rPr>
        <w:t xml:space="preserve">Bad Loans increases with increase in Grade from A to G, which indicates that </w:t>
      </w:r>
      <w:r w:rsidR="00144584">
        <w:rPr>
          <w:b w:val="0"/>
        </w:rPr>
        <w:t>a loan with grade A means lowest risk of loan default and G means higher risk of loan default.</w:t>
      </w:r>
    </w:p>
    <w:p w14:paraId="250AF121" w14:textId="2FD14007" w:rsidR="0034048B" w:rsidRDefault="0034048B" w:rsidP="0034048B">
      <w:pPr>
        <w:pStyle w:val="ListParagraph"/>
        <w:ind w:left="1080"/>
      </w:pPr>
    </w:p>
    <w:p w14:paraId="0992197F" w14:textId="75B8AB73" w:rsidR="0034048B" w:rsidRDefault="0034048B" w:rsidP="0034048B">
      <w:pPr>
        <w:pStyle w:val="ListParagraph"/>
        <w:ind w:left="1080"/>
      </w:pPr>
      <w:r>
        <w:rPr>
          <w:noProof/>
        </w:rPr>
        <w:drawing>
          <wp:inline distT="0" distB="0" distL="0" distR="0" wp14:anchorId="3784A8A4" wp14:editId="778C069C">
            <wp:extent cx="5620534" cy="3629532"/>
            <wp:effectExtent l="0" t="0" r="0" b="9525"/>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eg_uni_grade.png"/>
                    <pic:cNvPicPr/>
                  </pic:nvPicPr>
                  <pic:blipFill>
                    <a:blip r:embed="rId22">
                      <a:extLst>
                        <a:ext uri="{28A0092B-C50C-407E-A947-70E740481C1C}">
                          <a14:useLocalDpi xmlns:a14="http://schemas.microsoft.com/office/drawing/2010/main" val="0"/>
                        </a:ext>
                      </a:extLst>
                    </a:blip>
                    <a:stretch>
                      <a:fillRect/>
                    </a:stretch>
                  </pic:blipFill>
                  <pic:spPr>
                    <a:xfrm>
                      <a:off x="0" y="0"/>
                      <a:ext cx="5620534" cy="3629532"/>
                    </a:xfrm>
                    <a:prstGeom prst="rect">
                      <a:avLst/>
                    </a:prstGeom>
                  </pic:spPr>
                </pic:pic>
              </a:graphicData>
            </a:graphic>
          </wp:inline>
        </w:drawing>
      </w:r>
    </w:p>
    <w:p w14:paraId="2EA149D5" w14:textId="4E0FECBA" w:rsidR="0034048B" w:rsidRDefault="0034048B" w:rsidP="00DE4F9D">
      <w:pPr>
        <w:pStyle w:val="ListParagraph"/>
        <w:numPr>
          <w:ilvl w:val="0"/>
          <w:numId w:val="2"/>
        </w:numPr>
      </w:pPr>
      <w:r>
        <w:lastRenderedPageBreak/>
        <w:t>Employee length and Loan Status</w:t>
      </w:r>
      <w:r w:rsidR="00144584">
        <w:t xml:space="preserve">: </w:t>
      </w:r>
      <w:r w:rsidR="00144584" w:rsidRPr="000D7C39">
        <w:rPr>
          <w:b w:val="0"/>
        </w:rPr>
        <w:t>Number of bad loans are almost equal among all employment length, means this variable has less significance in deciding Good and Bad Loan.</w:t>
      </w:r>
    </w:p>
    <w:p w14:paraId="45E1BABB" w14:textId="74072B36" w:rsidR="0034048B" w:rsidRDefault="0034048B" w:rsidP="0034048B">
      <w:pPr>
        <w:pStyle w:val="ListParagraph"/>
        <w:ind w:left="1080"/>
      </w:pPr>
      <w:r>
        <w:rPr>
          <w:noProof/>
        </w:rPr>
        <w:drawing>
          <wp:inline distT="0" distB="0" distL="0" distR="0" wp14:anchorId="743C2D8E" wp14:editId="548E595D">
            <wp:extent cx="5620534" cy="3629532"/>
            <wp:effectExtent l="0" t="0" r="0" b="9525"/>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eg_uni_emp_length.png"/>
                    <pic:cNvPicPr/>
                  </pic:nvPicPr>
                  <pic:blipFill>
                    <a:blip r:embed="rId23">
                      <a:extLst>
                        <a:ext uri="{28A0092B-C50C-407E-A947-70E740481C1C}">
                          <a14:useLocalDpi xmlns:a14="http://schemas.microsoft.com/office/drawing/2010/main" val="0"/>
                        </a:ext>
                      </a:extLst>
                    </a:blip>
                    <a:stretch>
                      <a:fillRect/>
                    </a:stretch>
                  </pic:blipFill>
                  <pic:spPr>
                    <a:xfrm>
                      <a:off x="0" y="0"/>
                      <a:ext cx="5620534" cy="3629532"/>
                    </a:xfrm>
                    <a:prstGeom prst="rect">
                      <a:avLst/>
                    </a:prstGeom>
                  </pic:spPr>
                </pic:pic>
              </a:graphicData>
            </a:graphic>
          </wp:inline>
        </w:drawing>
      </w:r>
    </w:p>
    <w:p w14:paraId="6805A6FD" w14:textId="29868CE0" w:rsidR="0034048B" w:rsidRDefault="0034048B" w:rsidP="00DE4F9D">
      <w:pPr>
        <w:pStyle w:val="ListParagraph"/>
        <w:numPr>
          <w:ilvl w:val="0"/>
          <w:numId w:val="2"/>
        </w:numPr>
      </w:pPr>
      <w:r>
        <w:t>Home Ownership and Loan Status</w:t>
      </w:r>
      <w:r w:rsidR="00144584">
        <w:t xml:space="preserve">: </w:t>
      </w:r>
      <w:r w:rsidR="00144584" w:rsidRPr="000D7C39">
        <w:rPr>
          <w:b w:val="0"/>
        </w:rPr>
        <w:t xml:space="preserve">Home ownership status with ‘other’ has the greatest number of Bad Loans. </w:t>
      </w:r>
    </w:p>
    <w:p w14:paraId="3A0227F9" w14:textId="5944E650" w:rsidR="0034048B" w:rsidRDefault="0034048B" w:rsidP="0034048B">
      <w:pPr>
        <w:pStyle w:val="ListParagraph"/>
        <w:ind w:left="1080"/>
      </w:pPr>
      <w:r>
        <w:rPr>
          <w:noProof/>
        </w:rPr>
        <w:drawing>
          <wp:inline distT="0" distB="0" distL="0" distR="0" wp14:anchorId="12E421A1" wp14:editId="464B73EC">
            <wp:extent cx="5619749" cy="3352800"/>
            <wp:effectExtent l="0" t="0" r="635" b="0"/>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eg_uni_home_ownership.png"/>
                    <pic:cNvPicPr/>
                  </pic:nvPicPr>
                  <pic:blipFill>
                    <a:blip r:embed="rId24">
                      <a:extLst>
                        <a:ext uri="{28A0092B-C50C-407E-A947-70E740481C1C}">
                          <a14:useLocalDpi xmlns:a14="http://schemas.microsoft.com/office/drawing/2010/main" val="0"/>
                        </a:ext>
                      </a:extLst>
                    </a:blip>
                    <a:stretch>
                      <a:fillRect/>
                    </a:stretch>
                  </pic:blipFill>
                  <pic:spPr>
                    <a:xfrm>
                      <a:off x="0" y="0"/>
                      <a:ext cx="5627514" cy="3357433"/>
                    </a:xfrm>
                    <a:prstGeom prst="rect">
                      <a:avLst/>
                    </a:prstGeom>
                  </pic:spPr>
                </pic:pic>
              </a:graphicData>
            </a:graphic>
          </wp:inline>
        </w:drawing>
      </w:r>
    </w:p>
    <w:p w14:paraId="4AE12329" w14:textId="77777777" w:rsidR="00A13BE3" w:rsidRPr="00A13BE3" w:rsidRDefault="0034048B" w:rsidP="00DE4F9D">
      <w:pPr>
        <w:pStyle w:val="ListParagraph"/>
        <w:numPr>
          <w:ilvl w:val="0"/>
          <w:numId w:val="2"/>
        </w:numPr>
      </w:pPr>
      <w:r>
        <w:lastRenderedPageBreak/>
        <w:t>Verification and Loan Status</w:t>
      </w:r>
      <w:r w:rsidR="00144584">
        <w:t xml:space="preserve">: </w:t>
      </w:r>
      <w:r w:rsidR="00144584" w:rsidRPr="00A13BE3">
        <w:rPr>
          <w:b w:val="0"/>
        </w:rPr>
        <w:t>Percentage of Bad Loans in verified category is slightly more than other two.</w:t>
      </w:r>
    </w:p>
    <w:p w14:paraId="6803CD64" w14:textId="2F898C89" w:rsidR="0034048B" w:rsidRDefault="0034048B" w:rsidP="00DD3FA8">
      <w:pPr>
        <w:pStyle w:val="ListParagraph"/>
        <w:ind w:left="1080"/>
      </w:pPr>
      <w:r>
        <w:rPr>
          <w:noProof/>
        </w:rPr>
        <w:drawing>
          <wp:inline distT="0" distB="0" distL="0" distR="0" wp14:anchorId="555A9664" wp14:editId="528AE49E">
            <wp:extent cx="5619115" cy="3337560"/>
            <wp:effectExtent l="0" t="0" r="635" b="0"/>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eg_uni_Verification_status.png"/>
                    <pic:cNvPicPr/>
                  </pic:nvPicPr>
                  <pic:blipFill>
                    <a:blip r:embed="rId25">
                      <a:extLst>
                        <a:ext uri="{28A0092B-C50C-407E-A947-70E740481C1C}">
                          <a14:useLocalDpi xmlns:a14="http://schemas.microsoft.com/office/drawing/2010/main" val="0"/>
                        </a:ext>
                      </a:extLst>
                    </a:blip>
                    <a:stretch>
                      <a:fillRect/>
                    </a:stretch>
                  </pic:blipFill>
                  <pic:spPr>
                    <a:xfrm>
                      <a:off x="0" y="0"/>
                      <a:ext cx="5621804" cy="3339157"/>
                    </a:xfrm>
                    <a:prstGeom prst="rect">
                      <a:avLst/>
                    </a:prstGeom>
                  </pic:spPr>
                </pic:pic>
              </a:graphicData>
            </a:graphic>
          </wp:inline>
        </w:drawing>
      </w:r>
    </w:p>
    <w:p w14:paraId="688E10B9" w14:textId="00A64BD6" w:rsidR="0034048B" w:rsidRDefault="0034048B" w:rsidP="0034048B">
      <w:pPr>
        <w:pStyle w:val="ListParagraph"/>
        <w:ind w:left="1080"/>
      </w:pPr>
    </w:p>
    <w:p w14:paraId="5B5D59CD" w14:textId="4B7FF01F" w:rsidR="00144584" w:rsidRDefault="0034048B" w:rsidP="0034048B">
      <w:pPr>
        <w:pStyle w:val="ListParagraph"/>
        <w:numPr>
          <w:ilvl w:val="0"/>
          <w:numId w:val="2"/>
        </w:numPr>
      </w:pPr>
      <w:r>
        <w:t>Purpose of Loan</w:t>
      </w:r>
      <w:r w:rsidR="00144584">
        <w:t xml:space="preserve">: </w:t>
      </w:r>
      <w:r w:rsidR="00144584">
        <w:rPr>
          <w:b w:val="0"/>
        </w:rPr>
        <w:t>The default rate in small business is higher than other categories.</w:t>
      </w:r>
    </w:p>
    <w:p w14:paraId="7F81BAC4" w14:textId="77777777" w:rsidR="00144584" w:rsidRPr="00144584" w:rsidRDefault="00144584" w:rsidP="00144584">
      <w:pPr>
        <w:pStyle w:val="ListParagraph"/>
        <w:ind w:left="1080"/>
      </w:pPr>
    </w:p>
    <w:p w14:paraId="06B801C0" w14:textId="06E16C4F" w:rsidR="0034048B" w:rsidRDefault="00A11A86" w:rsidP="00144584">
      <w:pPr>
        <w:pStyle w:val="ListParagraph"/>
        <w:ind w:left="1080"/>
      </w:pPr>
      <w:r>
        <w:rPr>
          <w:noProof/>
        </w:rPr>
        <w:drawing>
          <wp:inline distT="0" distB="0" distL="0" distR="0" wp14:anchorId="1104D5EA" wp14:editId="761F4711">
            <wp:extent cx="5619749" cy="3362325"/>
            <wp:effectExtent l="0" t="0" r="635" b="0"/>
            <wp:docPr id="38" name="Picture 3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eg_uni_purpose.png"/>
                    <pic:cNvPicPr/>
                  </pic:nvPicPr>
                  <pic:blipFill>
                    <a:blip r:embed="rId26">
                      <a:extLst>
                        <a:ext uri="{28A0092B-C50C-407E-A947-70E740481C1C}">
                          <a14:useLocalDpi xmlns:a14="http://schemas.microsoft.com/office/drawing/2010/main" val="0"/>
                        </a:ext>
                      </a:extLst>
                    </a:blip>
                    <a:stretch>
                      <a:fillRect/>
                    </a:stretch>
                  </pic:blipFill>
                  <pic:spPr>
                    <a:xfrm>
                      <a:off x="0" y="0"/>
                      <a:ext cx="5622436" cy="3363933"/>
                    </a:xfrm>
                    <a:prstGeom prst="rect">
                      <a:avLst/>
                    </a:prstGeom>
                  </pic:spPr>
                </pic:pic>
              </a:graphicData>
            </a:graphic>
          </wp:inline>
        </w:drawing>
      </w:r>
    </w:p>
    <w:p w14:paraId="1B87588F" w14:textId="325D1BD3" w:rsidR="0034048B" w:rsidRDefault="0034048B" w:rsidP="0034048B">
      <w:pPr>
        <w:pStyle w:val="ListParagraph"/>
        <w:ind w:left="1080"/>
      </w:pPr>
    </w:p>
    <w:p w14:paraId="38CA123D" w14:textId="741600F7" w:rsidR="0034048B" w:rsidRDefault="0034048B" w:rsidP="0034048B">
      <w:pPr>
        <w:pStyle w:val="ListParagraph"/>
        <w:numPr>
          <w:ilvl w:val="0"/>
          <w:numId w:val="2"/>
        </w:numPr>
      </w:pPr>
      <w:r>
        <w:t>State and Loan Status</w:t>
      </w:r>
      <w:r w:rsidR="00144584">
        <w:t xml:space="preserve">: </w:t>
      </w:r>
      <w:r w:rsidR="00144584">
        <w:rPr>
          <w:b w:val="0"/>
        </w:rPr>
        <w:t xml:space="preserve">The default rate is highest in state of </w:t>
      </w:r>
      <w:r w:rsidR="00A11A86">
        <w:rPr>
          <w:b w:val="0"/>
        </w:rPr>
        <w:t>TENESSE</w:t>
      </w:r>
      <w:r w:rsidR="00144584">
        <w:rPr>
          <w:b w:val="0"/>
        </w:rPr>
        <w:t>.</w:t>
      </w:r>
    </w:p>
    <w:p w14:paraId="729618CD" w14:textId="03427181" w:rsidR="0034048B" w:rsidRDefault="0034048B" w:rsidP="0034048B">
      <w:pPr>
        <w:pStyle w:val="ListParagraph"/>
        <w:ind w:left="1080"/>
      </w:pPr>
    </w:p>
    <w:p w14:paraId="27090D40" w14:textId="17E9C432" w:rsidR="0034048B" w:rsidRDefault="00A11A86" w:rsidP="0034048B">
      <w:pPr>
        <w:pStyle w:val="ListParagraph"/>
        <w:ind w:left="1080"/>
      </w:pPr>
      <w:r>
        <w:rPr>
          <w:noProof/>
        </w:rPr>
        <w:drawing>
          <wp:inline distT="0" distB="0" distL="0" distR="0" wp14:anchorId="2DAD20F1" wp14:editId="3D16CD29">
            <wp:extent cx="6309360" cy="682942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309360" cy="6829425"/>
                    </a:xfrm>
                    <a:prstGeom prst="rect">
                      <a:avLst/>
                    </a:prstGeom>
                  </pic:spPr>
                </pic:pic>
              </a:graphicData>
            </a:graphic>
          </wp:inline>
        </w:drawing>
      </w:r>
    </w:p>
    <w:p w14:paraId="19D12DAE" w14:textId="5609C5DA" w:rsidR="0034048B" w:rsidRDefault="0034048B" w:rsidP="0034048B">
      <w:pPr>
        <w:pStyle w:val="ListParagraph"/>
        <w:ind w:left="1080"/>
      </w:pPr>
    </w:p>
    <w:p w14:paraId="6A495341" w14:textId="77777777" w:rsidR="00DD3FA8" w:rsidRDefault="00DD3FA8" w:rsidP="0034048B">
      <w:pPr>
        <w:pStyle w:val="ListParagraph"/>
        <w:ind w:left="1080"/>
      </w:pPr>
    </w:p>
    <w:p w14:paraId="51062942" w14:textId="77777777" w:rsidR="00DD3FA8" w:rsidRDefault="00DD3FA8" w:rsidP="0034048B">
      <w:pPr>
        <w:pStyle w:val="ListParagraph"/>
        <w:ind w:left="1080"/>
      </w:pPr>
    </w:p>
    <w:p w14:paraId="14F6ADD3" w14:textId="77777777" w:rsidR="00DD3FA8" w:rsidRDefault="00DD3FA8" w:rsidP="0034048B">
      <w:pPr>
        <w:pStyle w:val="ListParagraph"/>
        <w:ind w:left="1080"/>
      </w:pPr>
    </w:p>
    <w:p w14:paraId="3411EA6C" w14:textId="77777777" w:rsidR="00DD3FA8" w:rsidRDefault="00DD3FA8" w:rsidP="0034048B">
      <w:pPr>
        <w:pStyle w:val="ListParagraph"/>
        <w:ind w:left="1080"/>
      </w:pPr>
    </w:p>
    <w:p w14:paraId="72830F13" w14:textId="77777777" w:rsidR="00DD3FA8" w:rsidRDefault="00DD3FA8" w:rsidP="0034048B">
      <w:pPr>
        <w:pStyle w:val="ListParagraph"/>
        <w:ind w:left="1080"/>
      </w:pPr>
    </w:p>
    <w:p w14:paraId="4FF82B3D" w14:textId="2E5AF558" w:rsidR="0034048B" w:rsidRDefault="00AE4924" w:rsidP="0034048B">
      <w:pPr>
        <w:pStyle w:val="ListParagraph"/>
        <w:ind w:left="1080"/>
      </w:pPr>
      <w:r>
        <w:t>SEGMENTED UNIVARIATE ANALYSIS OF CONTINUOUS VARIABLE</w:t>
      </w:r>
    </w:p>
    <w:p w14:paraId="0895E3B3" w14:textId="794D07FD" w:rsidR="00AE4924" w:rsidRDefault="00AE4924" w:rsidP="0034048B">
      <w:pPr>
        <w:pStyle w:val="ListParagraph"/>
        <w:ind w:left="1080"/>
      </w:pPr>
    </w:p>
    <w:p w14:paraId="1B387D6F" w14:textId="1E7F6AD9" w:rsidR="00AE4924" w:rsidRDefault="00AE4924" w:rsidP="00AE4924">
      <w:pPr>
        <w:pStyle w:val="ListParagraph"/>
        <w:numPr>
          <w:ilvl w:val="0"/>
          <w:numId w:val="3"/>
        </w:numPr>
      </w:pPr>
      <w:r>
        <w:t>Loan Amount and Loan Status</w:t>
      </w:r>
      <w:r w:rsidR="00B16F08">
        <w:t xml:space="preserve">: </w:t>
      </w:r>
      <w:r w:rsidR="00B16F08">
        <w:rPr>
          <w:b w:val="0"/>
        </w:rPr>
        <w:t>The below distribution of good and bad loan over loan amount looks uniform.</w:t>
      </w:r>
    </w:p>
    <w:p w14:paraId="284D9874" w14:textId="43DE6AFD" w:rsidR="00AE4924" w:rsidRDefault="00AE4924" w:rsidP="00AE4924">
      <w:pPr>
        <w:pStyle w:val="ListParagraph"/>
        <w:ind w:left="1440"/>
      </w:pPr>
    </w:p>
    <w:p w14:paraId="46BB4560" w14:textId="2EC982E6" w:rsidR="00AE4924" w:rsidRDefault="00AE4924" w:rsidP="00AE4924">
      <w:pPr>
        <w:pStyle w:val="ListParagraph"/>
        <w:ind w:left="1440"/>
      </w:pPr>
      <w:r>
        <w:rPr>
          <w:noProof/>
        </w:rPr>
        <w:drawing>
          <wp:inline distT="0" distB="0" distL="0" distR="0" wp14:anchorId="73160755" wp14:editId="7933C596">
            <wp:extent cx="5620534" cy="3629532"/>
            <wp:effectExtent l="0" t="0" r="0" b="9525"/>
            <wp:docPr id="23" name="Picture 2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eg_cont_uni_loan_amount.png"/>
                    <pic:cNvPicPr/>
                  </pic:nvPicPr>
                  <pic:blipFill>
                    <a:blip r:embed="rId28">
                      <a:extLst>
                        <a:ext uri="{28A0092B-C50C-407E-A947-70E740481C1C}">
                          <a14:useLocalDpi xmlns:a14="http://schemas.microsoft.com/office/drawing/2010/main" val="0"/>
                        </a:ext>
                      </a:extLst>
                    </a:blip>
                    <a:stretch>
                      <a:fillRect/>
                    </a:stretch>
                  </pic:blipFill>
                  <pic:spPr>
                    <a:xfrm>
                      <a:off x="0" y="0"/>
                      <a:ext cx="5620534" cy="3629532"/>
                    </a:xfrm>
                    <a:prstGeom prst="rect">
                      <a:avLst/>
                    </a:prstGeom>
                  </pic:spPr>
                </pic:pic>
              </a:graphicData>
            </a:graphic>
          </wp:inline>
        </w:drawing>
      </w:r>
    </w:p>
    <w:p w14:paraId="03AF85B4" w14:textId="7FA8FD30" w:rsidR="00A11A86" w:rsidRDefault="00A11A86" w:rsidP="00AE4924">
      <w:pPr>
        <w:pStyle w:val="ListParagraph"/>
        <w:ind w:left="1440"/>
      </w:pPr>
    </w:p>
    <w:p w14:paraId="1106207D" w14:textId="33190D3D" w:rsidR="00A11A86" w:rsidRDefault="00A11A86" w:rsidP="00AE4924">
      <w:pPr>
        <w:pStyle w:val="ListParagraph"/>
        <w:ind w:left="1440"/>
      </w:pPr>
    </w:p>
    <w:p w14:paraId="631DAEFB" w14:textId="77777777" w:rsidR="00A11A86" w:rsidRDefault="00A11A86" w:rsidP="00AE4924">
      <w:pPr>
        <w:pStyle w:val="ListParagraph"/>
        <w:ind w:left="1440"/>
      </w:pPr>
    </w:p>
    <w:p w14:paraId="1973EF72" w14:textId="055A7912" w:rsidR="00AE4924" w:rsidRDefault="00AE4924" w:rsidP="00AE4924">
      <w:pPr>
        <w:pStyle w:val="ListParagraph"/>
        <w:numPr>
          <w:ilvl w:val="0"/>
          <w:numId w:val="3"/>
        </w:numPr>
      </w:pPr>
      <w:r>
        <w:t>Interest rate and Loan Status</w:t>
      </w:r>
      <w:r w:rsidR="00B16F08">
        <w:t xml:space="preserve">: </w:t>
      </w:r>
      <w:r w:rsidR="00B16F08">
        <w:rPr>
          <w:b w:val="0"/>
        </w:rPr>
        <w:t>In general, the number of bad loans increases with increase in interest rate with a slight exception. These exceptions can be treated as outliers as shown in the boxplot.</w:t>
      </w:r>
    </w:p>
    <w:p w14:paraId="18217290" w14:textId="5634B349" w:rsidR="00AE4924" w:rsidRDefault="00AE4924" w:rsidP="00AE4924">
      <w:pPr>
        <w:pStyle w:val="ListParagraph"/>
        <w:ind w:left="1440"/>
      </w:pPr>
    </w:p>
    <w:p w14:paraId="3ECEE178" w14:textId="0B5C2BB9" w:rsidR="00AE4924" w:rsidRDefault="00AE4924" w:rsidP="00AE4924">
      <w:pPr>
        <w:pStyle w:val="ListParagraph"/>
        <w:ind w:left="1440"/>
      </w:pPr>
      <w:r>
        <w:rPr>
          <w:noProof/>
        </w:rPr>
        <w:lastRenderedPageBreak/>
        <w:drawing>
          <wp:inline distT="0" distB="0" distL="0" distR="0" wp14:anchorId="47B28DFE" wp14:editId="5863E52F">
            <wp:extent cx="5620534" cy="3629532"/>
            <wp:effectExtent l="0" t="0" r="0" b="9525"/>
            <wp:docPr id="24" name="Picture 2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eg_cont_uni_interest_rate.png"/>
                    <pic:cNvPicPr/>
                  </pic:nvPicPr>
                  <pic:blipFill>
                    <a:blip r:embed="rId29">
                      <a:extLst>
                        <a:ext uri="{28A0092B-C50C-407E-A947-70E740481C1C}">
                          <a14:useLocalDpi xmlns:a14="http://schemas.microsoft.com/office/drawing/2010/main" val="0"/>
                        </a:ext>
                      </a:extLst>
                    </a:blip>
                    <a:stretch>
                      <a:fillRect/>
                    </a:stretch>
                  </pic:blipFill>
                  <pic:spPr>
                    <a:xfrm>
                      <a:off x="0" y="0"/>
                      <a:ext cx="5620534" cy="3629532"/>
                    </a:xfrm>
                    <a:prstGeom prst="rect">
                      <a:avLst/>
                    </a:prstGeom>
                  </pic:spPr>
                </pic:pic>
              </a:graphicData>
            </a:graphic>
          </wp:inline>
        </w:drawing>
      </w:r>
    </w:p>
    <w:p w14:paraId="6A05FE0B" w14:textId="1CFE3B6B" w:rsidR="00AE4924" w:rsidRDefault="00AE4924" w:rsidP="00AE4924">
      <w:pPr>
        <w:pStyle w:val="ListParagraph"/>
        <w:ind w:left="1440"/>
      </w:pPr>
    </w:p>
    <w:p w14:paraId="603A3157" w14:textId="358A4B56" w:rsidR="00AE4924" w:rsidRDefault="00AE4924" w:rsidP="00AE4924">
      <w:pPr>
        <w:pStyle w:val="ListParagraph"/>
        <w:ind w:left="1440"/>
      </w:pPr>
      <w:r>
        <w:rPr>
          <w:noProof/>
        </w:rPr>
        <w:drawing>
          <wp:inline distT="0" distB="0" distL="0" distR="0" wp14:anchorId="5A7E5AEA" wp14:editId="27885DFC">
            <wp:extent cx="5620534" cy="3629532"/>
            <wp:effectExtent l="0" t="0" r="0" b="9525"/>
            <wp:docPr id="25" name="Picture 2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eg_cont_uni_boxplot.png"/>
                    <pic:cNvPicPr/>
                  </pic:nvPicPr>
                  <pic:blipFill>
                    <a:blip r:embed="rId30">
                      <a:extLst>
                        <a:ext uri="{28A0092B-C50C-407E-A947-70E740481C1C}">
                          <a14:useLocalDpi xmlns:a14="http://schemas.microsoft.com/office/drawing/2010/main" val="0"/>
                        </a:ext>
                      </a:extLst>
                    </a:blip>
                    <a:stretch>
                      <a:fillRect/>
                    </a:stretch>
                  </pic:blipFill>
                  <pic:spPr>
                    <a:xfrm>
                      <a:off x="0" y="0"/>
                      <a:ext cx="5620534" cy="3629532"/>
                    </a:xfrm>
                    <a:prstGeom prst="rect">
                      <a:avLst/>
                    </a:prstGeom>
                  </pic:spPr>
                </pic:pic>
              </a:graphicData>
            </a:graphic>
          </wp:inline>
        </w:drawing>
      </w:r>
    </w:p>
    <w:p w14:paraId="15790454" w14:textId="33C3196F" w:rsidR="00AE4924" w:rsidRDefault="00AE4924" w:rsidP="00AE4924">
      <w:pPr>
        <w:pStyle w:val="ListParagraph"/>
        <w:ind w:left="1440"/>
      </w:pPr>
    </w:p>
    <w:p w14:paraId="26D1703F" w14:textId="77777777" w:rsidR="00DD3FA8" w:rsidRDefault="00DD3FA8" w:rsidP="00AE4924"/>
    <w:p w14:paraId="681FC89D" w14:textId="77777777" w:rsidR="00DD3FA8" w:rsidRDefault="00DD3FA8" w:rsidP="00AE4924"/>
    <w:p w14:paraId="5EB3803A" w14:textId="3317BE84" w:rsidR="00AE4924" w:rsidRPr="00DD3FA8" w:rsidRDefault="00AE4924" w:rsidP="00AE4924">
      <w:pPr>
        <w:rPr>
          <w:sz w:val="32"/>
          <w:szCs w:val="32"/>
        </w:rPr>
      </w:pPr>
      <w:r w:rsidRPr="00DD3FA8">
        <w:rPr>
          <w:sz w:val="32"/>
          <w:szCs w:val="32"/>
        </w:rPr>
        <w:lastRenderedPageBreak/>
        <w:t>BIVARIATE ANALYSIS</w:t>
      </w:r>
    </w:p>
    <w:p w14:paraId="6A25B720" w14:textId="43EF32F9" w:rsidR="00AE4924" w:rsidRDefault="00AE4924" w:rsidP="00AE4924">
      <w:pPr>
        <w:pStyle w:val="ListParagraph"/>
        <w:ind w:left="1440"/>
      </w:pPr>
    </w:p>
    <w:p w14:paraId="4A8346F5" w14:textId="36E38084" w:rsidR="00AE4924" w:rsidRDefault="00AE4924" w:rsidP="00AE4924">
      <w:pPr>
        <w:pStyle w:val="ListParagraph"/>
        <w:numPr>
          <w:ilvl w:val="0"/>
          <w:numId w:val="5"/>
        </w:numPr>
      </w:pPr>
      <w:r>
        <w:t>Correlation Check</w:t>
      </w:r>
      <w:r w:rsidR="00B16F08">
        <w:t xml:space="preserve">: </w:t>
      </w:r>
      <w:r w:rsidR="00B16F08">
        <w:rPr>
          <w:b w:val="0"/>
        </w:rPr>
        <w:t>Positive correlation seems to exist</w:t>
      </w:r>
      <w:r w:rsidR="00434115">
        <w:rPr>
          <w:b w:val="0"/>
        </w:rPr>
        <w:t xml:space="preserve"> among</w:t>
      </w:r>
      <w:r w:rsidR="00B16F08">
        <w:rPr>
          <w:b w:val="0"/>
        </w:rPr>
        <w:t xml:space="preserve"> installment, amount of loan</w:t>
      </w:r>
      <w:r w:rsidR="00434115">
        <w:rPr>
          <w:b w:val="0"/>
        </w:rPr>
        <w:t>,</w:t>
      </w:r>
      <w:r w:rsidR="00B16F08">
        <w:rPr>
          <w:b w:val="0"/>
        </w:rPr>
        <w:t xml:space="preserve"> and interest rate. </w:t>
      </w:r>
    </w:p>
    <w:p w14:paraId="50A526D2" w14:textId="6ACF231F" w:rsidR="00AE4924" w:rsidRDefault="00AE4924" w:rsidP="00AE4924">
      <w:pPr>
        <w:pStyle w:val="ListParagraph"/>
        <w:ind w:left="1800"/>
      </w:pPr>
    </w:p>
    <w:p w14:paraId="27835E7D" w14:textId="3C4CCFBA" w:rsidR="00AE4924" w:rsidRDefault="008C6872" w:rsidP="00AE4924">
      <w:pPr>
        <w:ind w:left="360"/>
      </w:pPr>
      <w:r>
        <w:rPr>
          <w:noProof/>
        </w:rPr>
        <w:drawing>
          <wp:inline distT="0" distB="0" distL="0" distR="0" wp14:anchorId="498E56B7" wp14:editId="58652BC3">
            <wp:extent cx="6309360" cy="5917565"/>
            <wp:effectExtent l="0" t="0" r="0" b="698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309360" cy="5917565"/>
                    </a:xfrm>
                    <a:prstGeom prst="rect">
                      <a:avLst/>
                    </a:prstGeom>
                  </pic:spPr>
                </pic:pic>
              </a:graphicData>
            </a:graphic>
          </wp:inline>
        </w:drawing>
      </w:r>
    </w:p>
    <w:p w14:paraId="11800130" w14:textId="287DAF6C" w:rsidR="00AE4924" w:rsidRDefault="00AE4924" w:rsidP="00AE4924">
      <w:pPr>
        <w:ind w:left="360"/>
      </w:pPr>
    </w:p>
    <w:p w14:paraId="78BF82BF" w14:textId="2C80FE63" w:rsidR="00AE4924" w:rsidRDefault="00AE4924" w:rsidP="00AE4924">
      <w:pPr>
        <w:ind w:left="360"/>
      </w:pPr>
    </w:p>
    <w:p w14:paraId="6BABE7DD" w14:textId="3CEB0990" w:rsidR="00D16AF0" w:rsidRDefault="00D16AF0" w:rsidP="00AE4924">
      <w:pPr>
        <w:ind w:left="360"/>
      </w:pPr>
    </w:p>
    <w:p w14:paraId="1FDAB1F4" w14:textId="23E9B2E9" w:rsidR="00D16AF0" w:rsidRDefault="00D16AF0" w:rsidP="00AE4924">
      <w:pPr>
        <w:ind w:left="360"/>
      </w:pPr>
    </w:p>
    <w:p w14:paraId="03DED30D" w14:textId="77777777" w:rsidR="00DD3FA8" w:rsidRDefault="00DD3FA8" w:rsidP="00AE4924">
      <w:pPr>
        <w:ind w:left="360"/>
        <w:rPr>
          <w:sz w:val="44"/>
          <w:szCs w:val="44"/>
        </w:rPr>
      </w:pPr>
    </w:p>
    <w:p w14:paraId="1685DB07" w14:textId="77777777" w:rsidR="00DD3FA8" w:rsidRDefault="00DD3FA8" w:rsidP="00AE4924">
      <w:pPr>
        <w:ind w:left="360"/>
        <w:rPr>
          <w:sz w:val="44"/>
          <w:szCs w:val="44"/>
        </w:rPr>
      </w:pPr>
    </w:p>
    <w:p w14:paraId="61A7753A" w14:textId="77777777" w:rsidR="00DD3FA8" w:rsidRDefault="00DD3FA8" w:rsidP="00AE4924">
      <w:pPr>
        <w:ind w:left="360"/>
        <w:rPr>
          <w:sz w:val="44"/>
          <w:szCs w:val="44"/>
        </w:rPr>
      </w:pPr>
    </w:p>
    <w:p w14:paraId="5781633E" w14:textId="283057DD" w:rsidR="00D16AF0" w:rsidRDefault="00B16F08" w:rsidP="00AE4924">
      <w:pPr>
        <w:ind w:left="360"/>
        <w:rPr>
          <w:sz w:val="44"/>
          <w:szCs w:val="44"/>
        </w:rPr>
      </w:pPr>
      <w:r w:rsidRPr="00B16F08">
        <w:rPr>
          <w:sz w:val="44"/>
          <w:szCs w:val="44"/>
        </w:rPr>
        <w:t>Findings:</w:t>
      </w:r>
    </w:p>
    <w:p w14:paraId="3E9C113B" w14:textId="77777777" w:rsidR="00434115" w:rsidRDefault="00434115" w:rsidP="00AE4924">
      <w:pPr>
        <w:ind w:left="360"/>
        <w:rPr>
          <w:sz w:val="44"/>
          <w:szCs w:val="44"/>
        </w:rPr>
      </w:pPr>
    </w:p>
    <w:p w14:paraId="2DD617B2" w14:textId="0D7D2ECD" w:rsidR="00B16F08" w:rsidRDefault="00434115" w:rsidP="00434115">
      <w:pPr>
        <w:pStyle w:val="ListParagraph"/>
        <w:numPr>
          <w:ilvl w:val="0"/>
          <w:numId w:val="7"/>
        </w:numPr>
        <w:rPr>
          <w:b w:val="0"/>
          <w:szCs w:val="28"/>
        </w:rPr>
      </w:pPr>
      <w:r>
        <w:rPr>
          <w:b w:val="0"/>
          <w:szCs w:val="28"/>
        </w:rPr>
        <w:t>Term - Number of Bad Loans are higher on 60 months term.</w:t>
      </w:r>
    </w:p>
    <w:p w14:paraId="372499D5" w14:textId="39807702" w:rsidR="00434115" w:rsidRDefault="00434115" w:rsidP="00434115">
      <w:pPr>
        <w:pStyle w:val="ListParagraph"/>
        <w:numPr>
          <w:ilvl w:val="0"/>
          <w:numId w:val="7"/>
        </w:numPr>
        <w:rPr>
          <w:b w:val="0"/>
          <w:szCs w:val="28"/>
        </w:rPr>
      </w:pPr>
      <w:r>
        <w:rPr>
          <w:b w:val="0"/>
          <w:szCs w:val="28"/>
        </w:rPr>
        <w:t>Interest rate - Number of Bad Loans increases with increase in interest rate.</w:t>
      </w:r>
    </w:p>
    <w:p w14:paraId="66013929" w14:textId="28EA1CAF" w:rsidR="00434115" w:rsidRDefault="00434115" w:rsidP="00434115">
      <w:pPr>
        <w:pStyle w:val="ListParagraph"/>
        <w:numPr>
          <w:ilvl w:val="0"/>
          <w:numId w:val="7"/>
        </w:numPr>
        <w:rPr>
          <w:b w:val="0"/>
          <w:szCs w:val="28"/>
        </w:rPr>
      </w:pPr>
      <w:r>
        <w:rPr>
          <w:b w:val="0"/>
          <w:szCs w:val="28"/>
        </w:rPr>
        <w:t>Loan amount - Since, Loan amount and interest rate has positive correlation we can infer that high loan amount also increases the chances of bad loan due to high interest rate.</w:t>
      </w:r>
    </w:p>
    <w:p w14:paraId="4B98486D" w14:textId="7F3FDF6A" w:rsidR="00434115" w:rsidRDefault="00434115" w:rsidP="00434115">
      <w:pPr>
        <w:pStyle w:val="ListParagraph"/>
        <w:numPr>
          <w:ilvl w:val="0"/>
          <w:numId w:val="7"/>
        </w:numPr>
        <w:rPr>
          <w:b w:val="0"/>
          <w:szCs w:val="28"/>
        </w:rPr>
      </w:pPr>
      <w:r>
        <w:rPr>
          <w:b w:val="0"/>
          <w:szCs w:val="28"/>
        </w:rPr>
        <w:t xml:space="preserve">Grade – </w:t>
      </w:r>
      <w:r w:rsidR="00A13BE3">
        <w:rPr>
          <w:b w:val="0"/>
          <w:szCs w:val="28"/>
        </w:rPr>
        <w:t>‘</w:t>
      </w:r>
      <w:r>
        <w:rPr>
          <w:b w:val="0"/>
          <w:szCs w:val="28"/>
        </w:rPr>
        <w:t>A</w:t>
      </w:r>
      <w:r w:rsidR="00A13BE3">
        <w:rPr>
          <w:b w:val="0"/>
          <w:szCs w:val="28"/>
        </w:rPr>
        <w:t>’</w:t>
      </w:r>
      <w:r>
        <w:rPr>
          <w:b w:val="0"/>
          <w:szCs w:val="28"/>
        </w:rPr>
        <w:t xml:space="preserve"> assigned grade has lower chances of bad loan while </w:t>
      </w:r>
      <w:r w:rsidR="00A13BE3">
        <w:rPr>
          <w:b w:val="0"/>
          <w:szCs w:val="28"/>
        </w:rPr>
        <w:t>‘G’ assigned grade has higher chances of bad loan. It is increasing linearly from A to G.</w:t>
      </w:r>
    </w:p>
    <w:p w14:paraId="506ADD51" w14:textId="6C86B814" w:rsidR="00A13BE3" w:rsidRDefault="00A13BE3" w:rsidP="00434115">
      <w:pPr>
        <w:pStyle w:val="ListParagraph"/>
        <w:numPr>
          <w:ilvl w:val="0"/>
          <w:numId w:val="7"/>
        </w:numPr>
        <w:rPr>
          <w:b w:val="0"/>
          <w:szCs w:val="28"/>
        </w:rPr>
      </w:pPr>
      <w:r>
        <w:rPr>
          <w:b w:val="0"/>
          <w:szCs w:val="28"/>
        </w:rPr>
        <w:t xml:space="preserve">Even though the main purpose of getting loan is debt consolidation and credit card but the number of bad loans </w:t>
      </w:r>
      <w:r w:rsidR="008C6872">
        <w:rPr>
          <w:b w:val="0"/>
          <w:szCs w:val="28"/>
        </w:rPr>
        <w:t>is</w:t>
      </w:r>
      <w:r>
        <w:rPr>
          <w:b w:val="0"/>
          <w:szCs w:val="28"/>
        </w:rPr>
        <w:t xml:space="preserve"> higher in case of small business category.</w:t>
      </w:r>
    </w:p>
    <w:p w14:paraId="34B4838B" w14:textId="78F1D61E" w:rsidR="00A13BE3" w:rsidRDefault="00A13BE3" w:rsidP="00434115">
      <w:pPr>
        <w:pStyle w:val="ListParagraph"/>
        <w:numPr>
          <w:ilvl w:val="0"/>
          <w:numId w:val="7"/>
        </w:numPr>
        <w:rPr>
          <w:b w:val="0"/>
          <w:szCs w:val="28"/>
        </w:rPr>
      </w:pPr>
      <w:r>
        <w:rPr>
          <w:b w:val="0"/>
          <w:szCs w:val="28"/>
        </w:rPr>
        <w:t xml:space="preserve">The state of </w:t>
      </w:r>
      <w:r w:rsidR="008C6872">
        <w:rPr>
          <w:b w:val="0"/>
          <w:szCs w:val="28"/>
        </w:rPr>
        <w:t>TENESSE</w:t>
      </w:r>
      <w:r>
        <w:rPr>
          <w:b w:val="0"/>
          <w:szCs w:val="28"/>
        </w:rPr>
        <w:t xml:space="preserve"> has highest number of bad loans.</w:t>
      </w:r>
    </w:p>
    <w:p w14:paraId="6DEF32D3" w14:textId="7008CE01" w:rsidR="00A13BE3" w:rsidRPr="00434115" w:rsidRDefault="00A13BE3" w:rsidP="00434115">
      <w:pPr>
        <w:pStyle w:val="ListParagraph"/>
        <w:numPr>
          <w:ilvl w:val="0"/>
          <w:numId w:val="7"/>
        </w:numPr>
        <w:rPr>
          <w:b w:val="0"/>
          <w:szCs w:val="28"/>
        </w:rPr>
      </w:pPr>
      <w:r>
        <w:rPr>
          <w:b w:val="0"/>
          <w:szCs w:val="28"/>
        </w:rPr>
        <w:t>Number of bad loans are higher when home ownership is “other”.</w:t>
      </w:r>
    </w:p>
    <w:p w14:paraId="5647CCA2" w14:textId="1B82459C" w:rsidR="00D16AF0" w:rsidRDefault="00D16AF0" w:rsidP="00AE4924">
      <w:pPr>
        <w:ind w:left="360"/>
      </w:pPr>
    </w:p>
    <w:p w14:paraId="6FB53495" w14:textId="15AF19D7" w:rsidR="00D16AF0" w:rsidRDefault="00D16AF0" w:rsidP="00AE4924">
      <w:pPr>
        <w:ind w:left="360"/>
      </w:pPr>
    </w:p>
    <w:p w14:paraId="797EFB2F" w14:textId="17772F1D" w:rsidR="00D16AF0" w:rsidRDefault="00D16AF0" w:rsidP="00AE4924">
      <w:pPr>
        <w:ind w:left="360"/>
      </w:pPr>
    </w:p>
    <w:p w14:paraId="52573AE2" w14:textId="777AD7A6" w:rsidR="00D16AF0" w:rsidRDefault="00D16AF0" w:rsidP="00AE4924">
      <w:pPr>
        <w:ind w:left="360"/>
      </w:pPr>
    </w:p>
    <w:p w14:paraId="3EAFFC8E" w14:textId="0078BA2B" w:rsidR="00D16AF0" w:rsidRDefault="00D16AF0" w:rsidP="00AE4924">
      <w:pPr>
        <w:ind w:left="360"/>
      </w:pPr>
    </w:p>
    <w:p w14:paraId="328AAA49" w14:textId="0CB381E0" w:rsidR="00D16AF0" w:rsidRDefault="00D16AF0" w:rsidP="00AE4924">
      <w:pPr>
        <w:ind w:left="360"/>
      </w:pPr>
    </w:p>
    <w:p w14:paraId="5D8A14B3" w14:textId="15490091" w:rsidR="00D16AF0" w:rsidRDefault="00D16AF0" w:rsidP="00AE4924">
      <w:pPr>
        <w:ind w:left="360"/>
      </w:pPr>
    </w:p>
    <w:p w14:paraId="2CA77B44" w14:textId="3030A936" w:rsidR="00D16AF0" w:rsidRDefault="00D16AF0" w:rsidP="00AE4924">
      <w:pPr>
        <w:ind w:left="360"/>
      </w:pPr>
    </w:p>
    <w:p w14:paraId="55D8375C" w14:textId="62D0ADD8" w:rsidR="00D16AF0" w:rsidRDefault="00D16AF0" w:rsidP="00AE4924">
      <w:pPr>
        <w:ind w:left="360"/>
      </w:pPr>
    </w:p>
    <w:p w14:paraId="7AAA271C" w14:textId="6CAB4FBC" w:rsidR="00D16AF0" w:rsidRDefault="00D16AF0" w:rsidP="00AE4924">
      <w:pPr>
        <w:ind w:left="360"/>
      </w:pPr>
    </w:p>
    <w:p w14:paraId="031ED52A" w14:textId="50E45518" w:rsidR="00D16AF0" w:rsidRDefault="00D16AF0" w:rsidP="00AE4924">
      <w:pPr>
        <w:ind w:left="360"/>
      </w:pPr>
    </w:p>
    <w:p w14:paraId="62A15355" w14:textId="6206DE03" w:rsidR="00D16AF0" w:rsidRDefault="00D16AF0" w:rsidP="00AE4924">
      <w:pPr>
        <w:ind w:left="360"/>
      </w:pPr>
    </w:p>
    <w:p w14:paraId="3C7FF5C7" w14:textId="1404A139" w:rsidR="00D16AF0" w:rsidRDefault="00D16AF0" w:rsidP="00AE4924">
      <w:pPr>
        <w:ind w:left="360"/>
      </w:pPr>
    </w:p>
    <w:p w14:paraId="10A9B797" w14:textId="59F4D1F4" w:rsidR="00D16AF0" w:rsidRDefault="00D16AF0" w:rsidP="00AE4924">
      <w:pPr>
        <w:ind w:left="360"/>
      </w:pPr>
    </w:p>
    <w:p w14:paraId="0FAE2C65" w14:textId="736F3F87" w:rsidR="00D16AF0" w:rsidRDefault="00D16AF0" w:rsidP="00D16AF0">
      <w:pPr>
        <w:pStyle w:val="Heading1"/>
      </w:pPr>
      <w:r>
        <w:lastRenderedPageBreak/>
        <w:t>Part 2: Engineering</w:t>
      </w:r>
    </w:p>
    <w:tbl>
      <w:tblPr>
        <w:tblW w:w="9999" w:type="dxa"/>
        <w:tblInd w:w="40" w:type="dxa"/>
        <w:tblCellMar>
          <w:left w:w="0" w:type="dxa"/>
          <w:right w:w="0" w:type="dxa"/>
        </w:tblCellMar>
        <w:tblLook w:val="0000" w:firstRow="0" w:lastRow="0" w:firstColumn="0" w:lastColumn="0" w:noHBand="0" w:noVBand="0"/>
      </w:tblPr>
      <w:tblGrid>
        <w:gridCol w:w="9999"/>
      </w:tblGrid>
      <w:tr w:rsidR="00D16AF0" w14:paraId="63B83796" w14:textId="77777777" w:rsidTr="00DE4F9D">
        <w:trPr>
          <w:trHeight w:val="3546"/>
        </w:trPr>
        <w:tc>
          <w:tcPr>
            <w:tcW w:w="9999" w:type="dxa"/>
          </w:tcPr>
          <w:sdt>
            <w:sdtPr>
              <w:id w:val="2111463754"/>
              <w:placeholder>
                <w:docPart w:val="2672A1374B8F4AB5B7BF161E677C7A47"/>
              </w:placeholder>
              <w15:dataBinding w:prefixMappings="xmlns:ns0='http://schemas.microsoft.com/temp/samples' " w:xpath="/ns0:employees[1]/ns0:employee[1]/ns0:CompanyName[1]" w:storeItemID="{00000000-0000-0000-0000-000000000000}"/>
              <w15:appearance w15:val="hidden"/>
            </w:sdtPr>
            <w:sdtContent>
              <w:p w14:paraId="27E9E833" w14:textId="34C3D5DC" w:rsidR="00D16AF0" w:rsidRDefault="00D16AF0" w:rsidP="00DE4F9D">
                <w:pPr>
                  <w:pStyle w:val="Heading2"/>
                </w:pPr>
                <w:r>
                  <w:t>Data Pipeline and Modelling</w:t>
                </w:r>
              </w:p>
            </w:sdtContent>
          </w:sdt>
          <w:p w14:paraId="537DBE46" w14:textId="77777777" w:rsidR="00D16AF0" w:rsidRDefault="00D16AF0" w:rsidP="00DE4F9D"/>
          <w:p w14:paraId="19F963CA" w14:textId="4652DA68" w:rsidR="00D16AF0" w:rsidRPr="00DF027C" w:rsidRDefault="00C05F08" w:rsidP="00DE4F9D">
            <w:pPr>
              <w:pStyle w:val="Content"/>
            </w:pPr>
            <w:r>
              <w:t xml:space="preserve">To create a typical data science </w:t>
            </w:r>
            <w:r w:rsidR="00F54276">
              <w:t>pipeline,</w:t>
            </w:r>
            <w:r>
              <w:t xml:space="preserve"> I follow the approach “Data Science is Awesome” or OSEMN.</w:t>
            </w:r>
          </w:p>
          <w:p w14:paraId="0F76067D" w14:textId="77777777" w:rsidR="00D16AF0" w:rsidRDefault="00D16AF0" w:rsidP="00DE4F9D"/>
          <w:p w14:paraId="3DE3B58A" w14:textId="20A3E0E6" w:rsidR="00D16AF0" w:rsidRDefault="00C05F08" w:rsidP="00DE4F9D">
            <w:pPr>
              <w:pStyle w:val="Content"/>
            </w:pPr>
            <w:r>
              <w:t xml:space="preserve">Below is the explanation of what it is - </w:t>
            </w:r>
          </w:p>
        </w:tc>
      </w:tr>
      <w:tr w:rsidR="00D16AF0" w14:paraId="0E5CB6BF" w14:textId="77777777" w:rsidTr="00DE4F9D">
        <w:trPr>
          <w:trHeight w:val="1899"/>
        </w:trPr>
        <w:tc>
          <w:tcPr>
            <w:tcW w:w="9999" w:type="dxa"/>
            <w:shd w:val="clear" w:color="auto" w:fill="F2F2F2" w:themeFill="background1" w:themeFillShade="F2"/>
            <w:vAlign w:val="center"/>
          </w:tcPr>
          <w:p w14:paraId="2D396822" w14:textId="77777777" w:rsidR="00D16AF0" w:rsidRPr="00DF027C" w:rsidRDefault="00D16AF0" w:rsidP="00DE4F9D">
            <w:pPr>
              <w:pStyle w:val="EmphasisText"/>
              <w:jc w:val="center"/>
            </w:pPr>
            <w:r>
              <w:rPr>
                <w:noProof/>
              </w:rPr>
              <mc:AlternateContent>
                <mc:Choice Requires="wps">
                  <w:drawing>
                    <wp:inline distT="0" distB="0" distL="0" distR="0" wp14:anchorId="23C61165" wp14:editId="45229708">
                      <wp:extent cx="5422005" cy="533400"/>
                      <wp:effectExtent l="0" t="0" r="0" b="0"/>
                      <wp:docPr id="30" name="Text Box 30"/>
                      <wp:cNvGraphicFramePr/>
                      <a:graphic xmlns:a="http://schemas.openxmlformats.org/drawingml/2006/main">
                        <a:graphicData uri="http://schemas.microsoft.com/office/word/2010/wordprocessingShape">
                          <wps:wsp>
                            <wps:cNvSpPr txBox="1"/>
                            <wps:spPr>
                              <a:xfrm>
                                <a:off x="0" y="0"/>
                                <a:ext cx="5422005" cy="533400"/>
                              </a:xfrm>
                              <a:prstGeom prst="rect">
                                <a:avLst/>
                              </a:prstGeom>
                              <a:noFill/>
                              <a:ln w="6350">
                                <a:noFill/>
                              </a:ln>
                            </wps:spPr>
                            <wps:txbx>
                              <w:txbxContent>
                                <w:p w14:paraId="0CED31C5" w14:textId="15C22CFA" w:rsidR="00DE4F9D" w:rsidRPr="00DD3FA8" w:rsidRDefault="00DE4F9D" w:rsidP="00D16AF0">
                                  <w:pPr>
                                    <w:jc w:val="center"/>
                                    <w:rPr>
                                      <w:sz w:val="48"/>
                                      <w:szCs w:val="48"/>
                                    </w:rPr>
                                  </w:pPr>
                                  <w:r w:rsidRPr="00DD3FA8">
                                    <w:rPr>
                                      <w:i/>
                                      <w:sz w:val="48"/>
                                      <w:szCs w:val="48"/>
                                    </w:rPr>
                                    <w:t>“Data Science is OSEMN”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3C61165" id="Text Box 30" o:spid="_x0000_s1028" type="#_x0000_t202" style="width:426.95pt;height: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" filled="f" stroked="f" strokeweight=".5pt">
                      <v:textbox>
                        <w:txbxContent>
                          <w:p w14:paraId="0CED31C5" w14:textId="15C22CFA" w:rsidR="00DE4F9D" w:rsidRPr="00DD3FA8" w:rsidRDefault="00DE4F9D" w:rsidP="00D16AF0">
                            <w:pPr>
                              <w:jc w:val="center"/>
                              <w:rPr>
                                <w:sz w:val="48"/>
                                <w:szCs w:val="48"/>
                              </w:rPr>
                            </w:pPr>
                            <w:r w:rsidRPr="00DD3FA8">
                              <w:rPr>
                                <w:i/>
                                <w:sz w:val="48"/>
                                <w:szCs w:val="48"/>
                              </w:rPr>
                              <w:t>“Data Science is OSEMN”</w:t>
                            </w:r>
                          </w:p>
                        </w:txbxContent>
                      </v:textbox>
                      <w10:anchorlock/>
                    </v:shape>
                  </w:pict>
                </mc:Fallback>
              </mc:AlternateContent>
            </w:r>
          </w:p>
        </w:tc>
      </w:tr>
      <w:tr w:rsidR="00D16AF0" w14:paraId="60FEA328" w14:textId="77777777" w:rsidTr="00DE4F9D">
        <w:trPr>
          <w:trHeight w:val="5931"/>
        </w:trPr>
        <w:tc>
          <w:tcPr>
            <w:tcW w:w="9999" w:type="dxa"/>
          </w:tcPr>
          <w:p w14:paraId="15DB816D" w14:textId="77777777" w:rsidR="00D16AF0" w:rsidRDefault="00D16AF0" w:rsidP="00DE4F9D">
            <w:pPr>
              <w:pStyle w:val="EmphasisText"/>
              <w:rPr>
                <w:i/>
                <w:sz w:val="36"/>
              </w:rPr>
            </w:pPr>
          </w:p>
          <w:p w14:paraId="2100E361" w14:textId="35EC2DA9" w:rsidR="00D16AF0" w:rsidRDefault="00DD3FA8" w:rsidP="00DE4F9D">
            <w:pPr>
              <w:pStyle w:val="Content"/>
              <w:rPr>
                <w:b/>
                <w:sz w:val="40"/>
                <w:szCs w:val="40"/>
              </w:rPr>
            </w:pPr>
            <w:r w:rsidRPr="00DD3FA8">
              <w:rPr>
                <w:b/>
                <w:sz w:val="40"/>
                <w:szCs w:val="40"/>
              </w:rPr>
              <w:t>OSEMN Pipeline</w:t>
            </w:r>
          </w:p>
          <w:p w14:paraId="40A08A34" w14:textId="77777777" w:rsidR="00AC18C6" w:rsidRPr="00DD3FA8" w:rsidRDefault="00AC18C6" w:rsidP="00DE4F9D">
            <w:pPr>
              <w:pStyle w:val="Content"/>
              <w:rPr>
                <w:b/>
                <w:sz w:val="40"/>
                <w:szCs w:val="40"/>
              </w:rPr>
            </w:pPr>
          </w:p>
          <w:p w14:paraId="3A1FBD3B" w14:textId="5C42443A" w:rsidR="00D16AF0" w:rsidRDefault="00DD3FA8" w:rsidP="00DD3FA8">
            <w:pPr>
              <w:pStyle w:val="Content"/>
              <w:numPr>
                <w:ilvl w:val="0"/>
                <w:numId w:val="8"/>
              </w:numPr>
            </w:pPr>
            <w:r w:rsidRPr="00AC18C6">
              <w:rPr>
                <w:sz w:val="32"/>
                <w:szCs w:val="32"/>
              </w:rPr>
              <w:t>O</w:t>
            </w:r>
            <w:r>
              <w:t xml:space="preserve"> – Obtaining </w:t>
            </w:r>
            <w:r w:rsidR="00D86630">
              <w:t>the</w:t>
            </w:r>
            <w:r>
              <w:t xml:space="preserve"> data</w:t>
            </w:r>
          </w:p>
          <w:p w14:paraId="6AAE4413" w14:textId="406F3617" w:rsidR="00DD3FA8" w:rsidRDefault="00DD3FA8" w:rsidP="00DD3FA8">
            <w:pPr>
              <w:pStyle w:val="Content"/>
              <w:numPr>
                <w:ilvl w:val="0"/>
                <w:numId w:val="8"/>
              </w:numPr>
            </w:pPr>
            <w:r w:rsidRPr="00AC18C6">
              <w:rPr>
                <w:sz w:val="32"/>
                <w:szCs w:val="32"/>
              </w:rPr>
              <w:t>S</w:t>
            </w:r>
            <w:r>
              <w:t xml:space="preserve"> – Scrubbing/Cleaning </w:t>
            </w:r>
            <w:r w:rsidR="00D86630">
              <w:t>the</w:t>
            </w:r>
            <w:r>
              <w:t xml:space="preserve"> data</w:t>
            </w:r>
          </w:p>
          <w:p w14:paraId="6A64D13A" w14:textId="026AB6F6" w:rsidR="00DD3FA8" w:rsidRDefault="00DD3FA8" w:rsidP="00DD3FA8">
            <w:pPr>
              <w:pStyle w:val="Content"/>
              <w:numPr>
                <w:ilvl w:val="0"/>
                <w:numId w:val="8"/>
              </w:numPr>
            </w:pPr>
            <w:r w:rsidRPr="00AC18C6">
              <w:rPr>
                <w:sz w:val="32"/>
                <w:szCs w:val="32"/>
              </w:rPr>
              <w:t>E</w:t>
            </w:r>
            <w:r>
              <w:t xml:space="preserve"> – Exploring/Visualizing </w:t>
            </w:r>
            <w:r w:rsidR="00D86630">
              <w:t>the</w:t>
            </w:r>
            <w:r>
              <w:t xml:space="preserve"> data will allow us to find patterns and trends</w:t>
            </w:r>
          </w:p>
          <w:p w14:paraId="7AD2D347" w14:textId="0BE8B304" w:rsidR="00DD3FA8" w:rsidRDefault="00DD3FA8" w:rsidP="00DD3FA8">
            <w:pPr>
              <w:pStyle w:val="Content"/>
              <w:numPr>
                <w:ilvl w:val="0"/>
                <w:numId w:val="8"/>
              </w:numPr>
            </w:pPr>
            <w:r w:rsidRPr="00AC18C6">
              <w:rPr>
                <w:sz w:val="32"/>
                <w:szCs w:val="32"/>
              </w:rPr>
              <w:t>M</w:t>
            </w:r>
            <w:r>
              <w:t xml:space="preserve"> – Modelling </w:t>
            </w:r>
            <w:r w:rsidR="00D86630">
              <w:t>the</w:t>
            </w:r>
            <w:r>
              <w:t xml:space="preserve"> data will give us our predictive power as a wizard</w:t>
            </w:r>
          </w:p>
          <w:p w14:paraId="506D3E84" w14:textId="17B13B13" w:rsidR="00DD3FA8" w:rsidRDefault="00DD3FA8" w:rsidP="00DD3FA8">
            <w:pPr>
              <w:pStyle w:val="Content"/>
              <w:numPr>
                <w:ilvl w:val="0"/>
                <w:numId w:val="8"/>
              </w:numPr>
            </w:pPr>
            <w:r w:rsidRPr="00AC18C6">
              <w:rPr>
                <w:sz w:val="32"/>
                <w:szCs w:val="32"/>
              </w:rPr>
              <w:t>N</w:t>
            </w:r>
            <w:r>
              <w:t xml:space="preserve"> </w:t>
            </w:r>
            <w:r w:rsidR="00AC18C6">
              <w:t>–</w:t>
            </w:r>
            <w:r>
              <w:t xml:space="preserve"> </w:t>
            </w:r>
            <w:r w:rsidR="00AC18C6">
              <w:t>Next Steps to interpret and validate the data.</w:t>
            </w:r>
          </w:p>
          <w:p w14:paraId="0533F936" w14:textId="77777777" w:rsidR="00AC18C6" w:rsidRDefault="00AC18C6" w:rsidP="00AC18C6">
            <w:pPr>
              <w:pStyle w:val="Content"/>
              <w:ind w:left="720"/>
            </w:pPr>
          </w:p>
          <w:p w14:paraId="6EAB54BA" w14:textId="42185852" w:rsidR="00D16AF0" w:rsidRDefault="009E7AF2" w:rsidP="00DE4F9D">
            <w:pPr>
              <w:pStyle w:val="Content"/>
            </w:pPr>
            <w:r>
              <w:t>Below is the detailed explanation of each of the above terms to create a typical data science pipeline from framing the business problem to creating actionable insights.</w:t>
            </w:r>
          </w:p>
          <w:p w14:paraId="3B011B1B" w14:textId="3479A211" w:rsidR="009E7AF2" w:rsidRDefault="009E7AF2" w:rsidP="00DE4F9D">
            <w:pPr>
              <w:pStyle w:val="Content"/>
            </w:pPr>
          </w:p>
          <w:p w14:paraId="394B360D" w14:textId="2A4D7D0F" w:rsidR="009E7AF2" w:rsidRPr="009E7AF2" w:rsidRDefault="009E7AF2" w:rsidP="00DE4F9D">
            <w:pPr>
              <w:pStyle w:val="Content"/>
              <w:rPr>
                <w:b/>
                <w:sz w:val="36"/>
                <w:szCs w:val="36"/>
              </w:rPr>
            </w:pPr>
            <w:r w:rsidRPr="009E7AF2">
              <w:rPr>
                <w:b/>
                <w:sz w:val="36"/>
                <w:szCs w:val="36"/>
              </w:rPr>
              <w:t>Business Question</w:t>
            </w:r>
          </w:p>
          <w:p w14:paraId="2919B0C7" w14:textId="286EDBAA" w:rsidR="009E7AF2" w:rsidRDefault="009E7AF2" w:rsidP="00D16AF0">
            <w:pPr>
              <w:pStyle w:val="Content"/>
            </w:pPr>
            <w:r>
              <w:lastRenderedPageBreak/>
              <w:t xml:space="preserve">A typical pipeline </w:t>
            </w:r>
            <w:r w:rsidR="00C259B3">
              <w:t>largely depends on the type of problem so b</w:t>
            </w:r>
            <w:r w:rsidRPr="009E7AF2">
              <w:t>efore</w:t>
            </w:r>
            <w:r>
              <w:t xml:space="preserve"> even creating the pipeline, the most crucial and important step is to understand the problem </w:t>
            </w:r>
            <w:r w:rsidR="00D86630">
              <w:t>and to know how our solution is going to help business when implemented in production.</w:t>
            </w:r>
          </w:p>
          <w:p w14:paraId="57C03DDB" w14:textId="77777777" w:rsidR="00C259B3" w:rsidRDefault="00C259B3" w:rsidP="00D16AF0">
            <w:pPr>
              <w:pStyle w:val="Content"/>
              <w:rPr>
                <w:i/>
                <w:noProof/>
              </w:rPr>
            </w:pPr>
          </w:p>
          <w:p w14:paraId="3B920AFB" w14:textId="1341DD60" w:rsidR="00C259B3" w:rsidRDefault="00C259B3" w:rsidP="00D16AF0">
            <w:pPr>
              <w:pStyle w:val="Content"/>
              <w:rPr>
                <w:b/>
                <w:noProof/>
                <w:sz w:val="36"/>
              </w:rPr>
            </w:pPr>
            <w:r>
              <w:rPr>
                <w:b/>
                <w:noProof/>
                <w:sz w:val="36"/>
              </w:rPr>
              <w:t>Obtain the Data</w:t>
            </w:r>
          </w:p>
          <w:p w14:paraId="0FA5C2FC" w14:textId="2861F744" w:rsidR="00913482" w:rsidRDefault="00913482" w:rsidP="00D16AF0">
            <w:pPr>
              <w:pStyle w:val="Content"/>
              <w:rPr>
                <w:noProof/>
                <w:szCs w:val="28"/>
              </w:rPr>
            </w:pPr>
            <w:r>
              <w:rPr>
                <w:noProof/>
                <w:szCs w:val="28"/>
              </w:rPr>
              <w:t xml:space="preserve">This includes identifying the data source which can be Cloud, Server etc. Here I am sharing the typical process to get data in production based on my experience. </w:t>
            </w:r>
          </w:p>
          <w:p w14:paraId="5157BD73" w14:textId="2E0BC523" w:rsidR="004932DF" w:rsidRDefault="004932DF" w:rsidP="00D16AF0">
            <w:pPr>
              <w:pStyle w:val="Content"/>
              <w:rPr>
                <w:noProof/>
                <w:szCs w:val="28"/>
              </w:rPr>
            </w:pPr>
          </w:p>
          <w:p w14:paraId="149699D2" w14:textId="11FF4F63" w:rsidR="004932DF" w:rsidRDefault="004932DF" w:rsidP="00D16AF0">
            <w:pPr>
              <w:pStyle w:val="Content"/>
              <w:rPr>
                <w:noProof/>
                <w:szCs w:val="28"/>
              </w:rPr>
            </w:pPr>
            <w:r>
              <w:rPr>
                <w:noProof/>
                <w:szCs w:val="28"/>
              </w:rPr>
              <w:t>If the data source is server then it can be loaded into HDFS and Hive with the help of Sqoop jobs but we have</w:t>
            </w:r>
            <w:r w:rsidR="007A193E">
              <w:rPr>
                <w:noProof/>
                <w:szCs w:val="28"/>
              </w:rPr>
              <w:t xml:space="preserve"> to</w:t>
            </w:r>
            <w:r>
              <w:rPr>
                <w:noProof/>
                <w:szCs w:val="28"/>
              </w:rPr>
              <w:t xml:space="preserve"> create schema to store data in the form of tables in Hive and if the data source is DB2 or Oracle database then the table can be directly loaded into Hive without defining schema.</w:t>
            </w:r>
          </w:p>
          <w:p w14:paraId="25BCF774" w14:textId="77777777" w:rsidR="00913482" w:rsidRPr="00C259B3" w:rsidRDefault="00913482" w:rsidP="00D16AF0">
            <w:pPr>
              <w:pStyle w:val="Content"/>
              <w:rPr>
                <w:noProof/>
                <w:szCs w:val="28"/>
              </w:rPr>
            </w:pPr>
          </w:p>
          <w:p w14:paraId="12C9713F" w14:textId="1B3073EE" w:rsidR="00C259B3" w:rsidRDefault="00C259B3" w:rsidP="00D16AF0">
            <w:pPr>
              <w:pStyle w:val="Content"/>
              <w:rPr>
                <w:b/>
                <w:noProof/>
                <w:sz w:val="36"/>
              </w:rPr>
            </w:pPr>
            <w:r>
              <w:rPr>
                <w:b/>
                <w:noProof/>
                <w:sz w:val="36"/>
              </w:rPr>
              <w:t>Scrubbing/ Cleaning the Data</w:t>
            </w:r>
          </w:p>
          <w:p w14:paraId="1579BAEB" w14:textId="05C07C7D" w:rsidR="004932DF" w:rsidRDefault="004932DF" w:rsidP="00D16AF0">
            <w:pPr>
              <w:pStyle w:val="Content"/>
              <w:rPr>
                <w:noProof/>
                <w:szCs w:val="28"/>
              </w:rPr>
            </w:pPr>
            <w:r>
              <w:rPr>
                <w:noProof/>
                <w:szCs w:val="28"/>
              </w:rPr>
              <w:t>This phase of pipeline requires the most time and effort because it involves all the pre-processing steps such as handling missing values, outlier treatment, removing redundant and irrelevent variables</w:t>
            </w:r>
            <w:r w:rsidR="007A193E">
              <w:rPr>
                <w:noProof/>
                <w:szCs w:val="28"/>
              </w:rPr>
              <w:t>.</w:t>
            </w:r>
          </w:p>
          <w:p w14:paraId="44747112" w14:textId="77777777" w:rsidR="007A193E" w:rsidRDefault="007A193E" w:rsidP="00D16AF0">
            <w:pPr>
              <w:pStyle w:val="Content"/>
              <w:rPr>
                <w:b/>
                <w:noProof/>
                <w:sz w:val="36"/>
              </w:rPr>
            </w:pPr>
          </w:p>
          <w:p w14:paraId="417476EA" w14:textId="42229914" w:rsidR="00C259B3" w:rsidRDefault="00C259B3" w:rsidP="00D16AF0">
            <w:pPr>
              <w:pStyle w:val="Content"/>
              <w:rPr>
                <w:b/>
                <w:noProof/>
                <w:sz w:val="36"/>
              </w:rPr>
            </w:pPr>
            <w:r>
              <w:rPr>
                <w:b/>
                <w:noProof/>
                <w:sz w:val="36"/>
              </w:rPr>
              <w:t>Exploring (Exploratory Data Analysis)</w:t>
            </w:r>
          </w:p>
          <w:p w14:paraId="4457706D" w14:textId="25505986" w:rsidR="007A193E" w:rsidRDefault="007A193E" w:rsidP="00D16AF0">
            <w:pPr>
              <w:pStyle w:val="Content"/>
              <w:rPr>
                <w:noProof/>
                <w:szCs w:val="28"/>
              </w:rPr>
            </w:pPr>
            <w:r>
              <w:rPr>
                <w:noProof/>
                <w:szCs w:val="28"/>
              </w:rPr>
              <w:t>During this phase we try to understand the patterns. It involves different types of visualization and statistical testings. And it is required to drive hidden meanings behind our data through various graphs and analysis.</w:t>
            </w:r>
          </w:p>
          <w:p w14:paraId="54C1056E" w14:textId="77777777" w:rsidR="007A193E" w:rsidRPr="007A193E" w:rsidRDefault="007A193E" w:rsidP="00D16AF0">
            <w:pPr>
              <w:pStyle w:val="Content"/>
              <w:rPr>
                <w:noProof/>
                <w:szCs w:val="28"/>
              </w:rPr>
            </w:pPr>
          </w:p>
          <w:p w14:paraId="13C715B0" w14:textId="16873E47" w:rsidR="00C259B3" w:rsidRDefault="00C259B3" w:rsidP="00D16AF0">
            <w:pPr>
              <w:pStyle w:val="Content"/>
              <w:rPr>
                <w:b/>
                <w:noProof/>
                <w:sz w:val="36"/>
              </w:rPr>
            </w:pPr>
            <w:r>
              <w:rPr>
                <w:b/>
                <w:noProof/>
                <w:sz w:val="36"/>
              </w:rPr>
              <w:t>Modeling (Machine Learning)</w:t>
            </w:r>
          </w:p>
          <w:p w14:paraId="5D6CE00A" w14:textId="650BFE79" w:rsidR="007A193E" w:rsidRDefault="007A193E" w:rsidP="00D16AF0">
            <w:pPr>
              <w:pStyle w:val="Content"/>
              <w:rPr>
                <w:noProof/>
                <w:szCs w:val="28"/>
              </w:rPr>
            </w:pPr>
            <w:r>
              <w:rPr>
                <w:noProof/>
                <w:szCs w:val="28"/>
              </w:rPr>
              <w:t xml:space="preserve">Here comes the most interesting part. Once the data is cleaned, the data type conversion needs to be done to feed the numbers to machine and with the help of algorithms </w:t>
            </w:r>
            <w:r w:rsidR="00C05F08">
              <w:rPr>
                <w:noProof/>
                <w:szCs w:val="28"/>
              </w:rPr>
              <w:t>predictions are done.</w:t>
            </w:r>
          </w:p>
          <w:p w14:paraId="182E6012" w14:textId="77777777" w:rsidR="00C05F08" w:rsidRPr="007A193E" w:rsidRDefault="00C05F08" w:rsidP="00D16AF0">
            <w:pPr>
              <w:pStyle w:val="Content"/>
              <w:rPr>
                <w:noProof/>
                <w:szCs w:val="28"/>
              </w:rPr>
            </w:pPr>
          </w:p>
          <w:p w14:paraId="760BF04C" w14:textId="46284C89" w:rsidR="00C259B3" w:rsidRDefault="00C259B3" w:rsidP="00D16AF0">
            <w:pPr>
              <w:pStyle w:val="Content"/>
              <w:rPr>
                <w:b/>
                <w:noProof/>
                <w:sz w:val="36"/>
              </w:rPr>
            </w:pPr>
            <w:r>
              <w:rPr>
                <w:b/>
                <w:noProof/>
                <w:sz w:val="36"/>
              </w:rPr>
              <w:t>Interpreting (Data Storytelling)</w:t>
            </w:r>
          </w:p>
          <w:p w14:paraId="130CEDE0" w14:textId="25DD3978" w:rsidR="00C05F08" w:rsidRPr="00C05F08" w:rsidRDefault="00C05F08" w:rsidP="00D16AF0">
            <w:pPr>
              <w:pStyle w:val="Content"/>
              <w:rPr>
                <w:noProof/>
                <w:szCs w:val="28"/>
              </w:rPr>
            </w:pPr>
            <w:r>
              <w:rPr>
                <w:noProof/>
                <w:szCs w:val="28"/>
              </w:rPr>
              <w:t>The most important step in the pipeline is to explain the findings through communication</w:t>
            </w:r>
            <w:r w:rsidR="003D392D">
              <w:rPr>
                <w:noProof/>
                <w:szCs w:val="28"/>
              </w:rPr>
              <w:t xml:space="preserve"> so that it can be well understood by business users. This includes dashboards in data visualiztion tool such as Tableau or Power BI.</w:t>
            </w:r>
          </w:p>
          <w:p w14:paraId="2FE4FB52" w14:textId="77777777" w:rsidR="00C05F08" w:rsidRDefault="00C05F08" w:rsidP="00D16AF0">
            <w:pPr>
              <w:pStyle w:val="Content"/>
              <w:rPr>
                <w:b/>
                <w:noProof/>
                <w:sz w:val="36"/>
              </w:rPr>
            </w:pPr>
          </w:p>
          <w:p w14:paraId="0FBA60E8" w14:textId="2BBDAA93" w:rsidR="00C259B3" w:rsidRDefault="00C259B3" w:rsidP="00D16AF0">
            <w:pPr>
              <w:pStyle w:val="Content"/>
              <w:rPr>
                <w:b/>
                <w:noProof/>
                <w:sz w:val="36"/>
              </w:rPr>
            </w:pPr>
            <w:r>
              <w:rPr>
                <w:b/>
                <w:noProof/>
                <w:sz w:val="36"/>
              </w:rPr>
              <w:t>Updating the Model</w:t>
            </w:r>
          </w:p>
          <w:p w14:paraId="2645A318" w14:textId="376A18A4" w:rsidR="003D392D" w:rsidRDefault="003D392D" w:rsidP="00D16AF0">
            <w:pPr>
              <w:pStyle w:val="Content"/>
              <w:pBdr>
                <w:bottom w:val="single" w:sz="6" w:space="1" w:color="auto"/>
              </w:pBdr>
              <w:rPr>
                <w:noProof/>
                <w:szCs w:val="28"/>
              </w:rPr>
            </w:pPr>
            <w:r>
              <w:rPr>
                <w:noProof/>
                <w:szCs w:val="28"/>
              </w:rPr>
              <w:t>Now the model is in production, its important to update the model periodically, depending on how often we receive new data. Models often fails to catch trend or seasonal change hence, to make sure the model is serving its purpose as expected. This check is necessary.</w:t>
            </w:r>
          </w:p>
          <w:p w14:paraId="3FE3241F" w14:textId="07EDA131" w:rsidR="00512ED3" w:rsidRDefault="00512ED3" w:rsidP="00D16AF0">
            <w:pPr>
              <w:pStyle w:val="Content"/>
              <w:rPr>
                <w:noProof/>
                <w:szCs w:val="28"/>
              </w:rPr>
            </w:pPr>
          </w:p>
          <w:p w14:paraId="424D85CE" w14:textId="1460AA11" w:rsidR="00512ED3" w:rsidRPr="006237DC" w:rsidRDefault="00512ED3" w:rsidP="00D16AF0">
            <w:pPr>
              <w:pStyle w:val="Content"/>
              <w:rPr>
                <w:b/>
                <w:noProof/>
                <w:sz w:val="36"/>
                <w:szCs w:val="36"/>
              </w:rPr>
            </w:pPr>
            <w:r w:rsidRPr="006237DC">
              <w:rPr>
                <w:b/>
                <w:noProof/>
                <w:sz w:val="36"/>
                <w:szCs w:val="36"/>
              </w:rPr>
              <w:t xml:space="preserve">Code for creating data pipeline – </w:t>
            </w:r>
          </w:p>
          <w:p w14:paraId="249CF151" w14:textId="5B691D13" w:rsidR="00512ED3" w:rsidRDefault="00512ED3" w:rsidP="00D16AF0">
            <w:pPr>
              <w:pStyle w:val="Content"/>
              <w:rPr>
                <w:noProof/>
                <w:szCs w:val="28"/>
              </w:rPr>
            </w:pPr>
          </w:p>
          <w:p w14:paraId="6A8D4601" w14:textId="20EF5B4B" w:rsidR="00512ED3" w:rsidRDefault="00512ED3" w:rsidP="00512ED3">
            <w:pPr>
              <w:pStyle w:val="Content"/>
              <w:numPr>
                <w:ilvl w:val="0"/>
                <w:numId w:val="12"/>
              </w:numPr>
              <w:rPr>
                <w:noProof/>
                <w:szCs w:val="28"/>
              </w:rPr>
            </w:pPr>
            <w:r>
              <w:rPr>
                <w:noProof/>
                <w:szCs w:val="28"/>
              </w:rPr>
              <w:t>Pulling data from server</w:t>
            </w:r>
            <w:r w:rsidR="00A7363E">
              <w:rPr>
                <w:noProof/>
                <w:szCs w:val="28"/>
              </w:rPr>
              <w:t>/linux machine</w:t>
            </w:r>
            <w:r>
              <w:rPr>
                <w:noProof/>
                <w:szCs w:val="28"/>
              </w:rPr>
              <w:t xml:space="preserve"> – </w:t>
            </w:r>
          </w:p>
          <w:p w14:paraId="5EEE536E" w14:textId="77777777" w:rsidR="00A7363E" w:rsidRDefault="00A7363E" w:rsidP="00A7363E">
            <w:pPr>
              <w:pStyle w:val="Content"/>
              <w:rPr>
                <w:noProof/>
                <w:szCs w:val="28"/>
              </w:rPr>
            </w:pPr>
          </w:p>
          <w:p w14:paraId="6185BB9B" w14:textId="4EA65A98" w:rsidR="00512ED3" w:rsidRDefault="00512ED3" w:rsidP="00A7363E">
            <w:pPr>
              <w:pStyle w:val="Content"/>
              <w:rPr>
                <w:noProof/>
                <w:szCs w:val="28"/>
              </w:rPr>
            </w:pPr>
            <w:r>
              <w:rPr>
                <w:noProof/>
                <w:szCs w:val="28"/>
              </w:rPr>
              <w:t xml:space="preserve">Step 1: Create HDFS directory – </w:t>
            </w:r>
          </w:p>
          <w:p w14:paraId="6E837293" w14:textId="5BE81C7B" w:rsidR="00512ED3" w:rsidRDefault="00512ED3" w:rsidP="00A7363E">
            <w:pPr>
              <w:pStyle w:val="Content"/>
              <w:rPr>
                <w:noProof/>
                <w:szCs w:val="28"/>
              </w:rPr>
            </w:pPr>
            <w:r>
              <w:rPr>
                <w:noProof/>
                <w:szCs w:val="28"/>
              </w:rPr>
              <w:t xml:space="preserve">Delete the directory if already exists – </w:t>
            </w:r>
          </w:p>
          <w:p w14:paraId="394298F5" w14:textId="0DD42920" w:rsidR="00512ED3" w:rsidRDefault="00512ED3" w:rsidP="00A7363E">
            <w:pPr>
              <w:pStyle w:val="Content"/>
              <w:rPr>
                <w:noProof/>
                <w:szCs w:val="28"/>
              </w:rPr>
            </w:pPr>
            <w:r>
              <w:rPr>
                <w:noProof/>
                <w:szCs w:val="28"/>
              </w:rPr>
              <w:t>Hadoop fs -rm -r /apps/database_name/loandata</w:t>
            </w:r>
          </w:p>
          <w:p w14:paraId="309CE5CA" w14:textId="5AB70C67" w:rsidR="00512ED3" w:rsidRDefault="00512ED3" w:rsidP="00A7363E">
            <w:pPr>
              <w:pStyle w:val="Content"/>
              <w:rPr>
                <w:noProof/>
                <w:szCs w:val="28"/>
              </w:rPr>
            </w:pPr>
            <w:r>
              <w:rPr>
                <w:noProof/>
                <w:szCs w:val="28"/>
              </w:rPr>
              <w:t xml:space="preserve">Create new directory – </w:t>
            </w:r>
          </w:p>
          <w:p w14:paraId="00D4EAB7" w14:textId="100BED2E" w:rsidR="00512ED3" w:rsidRDefault="00512ED3" w:rsidP="00A7363E">
            <w:pPr>
              <w:pStyle w:val="Content"/>
              <w:rPr>
                <w:noProof/>
                <w:szCs w:val="28"/>
              </w:rPr>
            </w:pPr>
            <w:r>
              <w:rPr>
                <w:noProof/>
                <w:szCs w:val="28"/>
              </w:rPr>
              <w:t>Hadoop fs -mkdir /apps/database_name/loandata</w:t>
            </w:r>
          </w:p>
          <w:p w14:paraId="3496A50D" w14:textId="1246A510" w:rsidR="00512ED3" w:rsidRDefault="00512ED3" w:rsidP="00512ED3">
            <w:pPr>
              <w:pStyle w:val="Content"/>
              <w:ind w:left="720"/>
              <w:rPr>
                <w:noProof/>
                <w:szCs w:val="28"/>
              </w:rPr>
            </w:pPr>
          </w:p>
          <w:p w14:paraId="3B371946" w14:textId="4B5D2020" w:rsidR="00512ED3" w:rsidRDefault="00512ED3" w:rsidP="00512ED3">
            <w:pPr>
              <w:pStyle w:val="Content"/>
              <w:rPr>
                <w:noProof/>
                <w:szCs w:val="28"/>
              </w:rPr>
            </w:pPr>
            <w:r>
              <w:rPr>
                <w:noProof/>
                <w:szCs w:val="28"/>
              </w:rPr>
              <w:t xml:space="preserve">Step 2: Copy CSV to HDFS – </w:t>
            </w:r>
          </w:p>
          <w:p w14:paraId="0E20780B" w14:textId="2095B1AC" w:rsidR="00512ED3" w:rsidRDefault="00512ED3" w:rsidP="00512ED3">
            <w:pPr>
              <w:pStyle w:val="Content"/>
              <w:rPr>
                <w:noProof/>
                <w:szCs w:val="28"/>
              </w:rPr>
            </w:pPr>
            <w:r>
              <w:rPr>
                <w:noProof/>
                <w:szCs w:val="28"/>
              </w:rPr>
              <w:t>Hadoop fs -put /home/</w:t>
            </w:r>
            <w:r w:rsidR="00A7363E">
              <w:rPr>
                <w:noProof/>
                <w:szCs w:val="28"/>
              </w:rPr>
              <w:t>default/loandata.csv hdfs://apps/database_name/loandata</w:t>
            </w:r>
          </w:p>
          <w:p w14:paraId="63E86D5B" w14:textId="78039779" w:rsidR="00A7363E" w:rsidRDefault="00A7363E" w:rsidP="00512ED3">
            <w:pPr>
              <w:pStyle w:val="Content"/>
              <w:rPr>
                <w:noProof/>
                <w:szCs w:val="28"/>
              </w:rPr>
            </w:pPr>
          </w:p>
          <w:p w14:paraId="3CD6E81B" w14:textId="6ED2C89B" w:rsidR="00A7363E" w:rsidRDefault="00A7363E" w:rsidP="00A7363E">
            <w:pPr>
              <w:pStyle w:val="Content"/>
              <w:numPr>
                <w:ilvl w:val="0"/>
                <w:numId w:val="12"/>
              </w:numPr>
              <w:rPr>
                <w:noProof/>
                <w:szCs w:val="28"/>
              </w:rPr>
            </w:pPr>
            <w:r>
              <w:rPr>
                <w:noProof/>
                <w:szCs w:val="28"/>
              </w:rPr>
              <w:t>Pulling data from DB2 database into Hive</w:t>
            </w:r>
            <w:r w:rsidR="005D2B94">
              <w:rPr>
                <w:noProof/>
                <w:szCs w:val="28"/>
              </w:rPr>
              <w:t xml:space="preserve"> and HDFS</w:t>
            </w:r>
            <w:r>
              <w:rPr>
                <w:noProof/>
                <w:szCs w:val="28"/>
              </w:rPr>
              <w:t xml:space="preserve"> – </w:t>
            </w:r>
          </w:p>
          <w:p w14:paraId="1235A2B7" w14:textId="639A8D80" w:rsidR="00A7363E" w:rsidRDefault="00A7363E" w:rsidP="00A7363E">
            <w:pPr>
              <w:pStyle w:val="Content"/>
              <w:rPr>
                <w:noProof/>
                <w:szCs w:val="28"/>
              </w:rPr>
            </w:pPr>
          </w:p>
          <w:p w14:paraId="6D10FE45" w14:textId="68EF0498" w:rsidR="00C7032B" w:rsidRDefault="00A7363E" w:rsidP="00A7363E">
            <w:pPr>
              <w:pStyle w:val="Content"/>
              <w:rPr>
                <w:noProof/>
                <w:szCs w:val="28"/>
              </w:rPr>
            </w:pPr>
            <w:r>
              <w:rPr>
                <w:noProof/>
                <w:szCs w:val="28"/>
              </w:rPr>
              <w:t xml:space="preserve">Sqoop job </w:t>
            </w:r>
            <w:r w:rsidR="00C7032B">
              <w:rPr>
                <w:noProof/>
                <w:szCs w:val="28"/>
              </w:rPr>
              <w:t>for hive</w:t>
            </w:r>
            <w:r>
              <w:rPr>
                <w:noProof/>
                <w:szCs w:val="28"/>
              </w:rPr>
              <w:t xml:space="preserve">: /usr/bin/sqoop import </w:t>
            </w:r>
          </w:p>
          <w:p w14:paraId="79BD30D2" w14:textId="6016FDBC" w:rsidR="005D2B94" w:rsidRDefault="00A7363E" w:rsidP="00A7363E">
            <w:pPr>
              <w:pStyle w:val="Content"/>
              <w:rPr>
                <w:noProof/>
                <w:szCs w:val="28"/>
              </w:rPr>
            </w:pPr>
            <w:r>
              <w:rPr>
                <w:noProof/>
                <w:szCs w:val="28"/>
              </w:rPr>
              <w:t xml:space="preserve">- -connect “jdbc:db2://server_name.com:userid” </w:t>
            </w:r>
          </w:p>
          <w:p w14:paraId="2787AAB6" w14:textId="77777777" w:rsidR="005D2B94" w:rsidRDefault="00A7363E" w:rsidP="00A7363E">
            <w:pPr>
              <w:pStyle w:val="Content"/>
              <w:rPr>
                <w:noProof/>
                <w:szCs w:val="28"/>
              </w:rPr>
            </w:pPr>
            <w:r>
              <w:rPr>
                <w:noProof/>
                <w:szCs w:val="28"/>
              </w:rPr>
              <w:t xml:space="preserve">- -password “********” </w:t>
            </w:r>
          </w:p>
          <w:p w14:paraId="70D35A4F" w14:textId="77777777" w:rsidR="005D2B94" w:rsidRDefault="00A7363E" w:rsidP="00A7363E">
            <w:pPr>
              <w:pStyle w:val="Content"/>
              <w:rPr>
                <w:noProof/>
                <w:szCs w:val="28"/>
              </w:rPr>
            </w:pPr>
            <w:r>
              <w:rPr>
                <w:noProof/>
                <w:szCs w:val="28"/>
              </w:rPr>
              <w:t xml:space="preserve">- -username “USERNAME” </w:t>
            </w:r>
          </w:p>
          <w:p w14:paraId="66B08B02" w14:textId="77777777" w:rsidR="005D2B94" w:rsidRDefault="00A7363E" w:rsidP="00A7363E">
            <w:pPr>
              <w:pStyle w:val="Content"/>
              <w:rPr>
                <w:noProof/>
                <w:szCs w:val="28"/>
              </w:rPr>
            </w:pPr>
            <w:r>
              <w:rPr>
                <w:noProof/>
                <w:szCs w:val="28"/>
              </w:rPr>
              <w:t>- - table “DB2_tablename”</w:t>
            </w:r>
            <w:r w:rsidR="005D2B94">
              <w:rPr>
                <w:noProof/>
                <w:szCs w:val="28"/>
              </w:rPr>
              <w:t xml:space="preserve"> </w:t>
            </w:r>
          </w:p>
          <w:p w14:paraId="10DA658E" w14:textId="77777777" w:rsidR="005D2B94" w:rsidRDefault="005D2B94" w:rsidP="00A7363E">
            <w:pPr>
              <w:pStyle w:val="Content"/>
              <w:rPr>
                <w:noProof/>
                <w:szCs w:val="28"/>
              </w:rPr>
            </w:pPr>
            <w:r>
              <w:rPr>
                <w:noProof/>
                <w:szCs w:val="28"/>
              </w:rPr>
              <w:t xml:space="preserve">- - hive-import </w:t>
            </w:r>
          </w:p>
          <w:p w14:paraId="55FB64BD" w14:textId="77777777" w:rsidR="005D2B94" w:rsidRDefault="005D2B94" w:rsidP="00A7363E">
            <w:pPr>
              <w:pStyle w:val="Content"/>
              <w:rPr>
                <w:noProof/>
                <w:szCs w:val="28"/>
              </w:rPr>
            </w:pPr>
            <w:r>
              <w:rPr>
                <w:noProof/>
                <w:szCs w:val="28"/>
              </w:rPr>
              <w:t xml:space="preserve">- -hive-database DATABASE_NAME </w:t>
            </w:r>
          </w:p>
          <w:p w14:paraId="5116CF07" w14:textId="77777777" w:rsidR="005D2B94" w:rsidRDefault="005D2B94" w:rsidP="00A7363E">
            <w:pPr>
              <w:pStyle w:val="Content"/>
              <w:rPr>
                <w:noProof/>
                <w:szCs w:val="28"/>
              </w:rPr>
            </w:pPr>
            <w:r>
              <w:rPr>
                <w:noProof/>
                <w:szCs w:val="28"/>
              </w:rPr>
              <w:t xml:space="preserve">- -hive-table HIVE_TABLENAME </w:t>
            </w:r>
          </w:p>
          <w:p w14:paraId="3B334D7A" w14:textId="28549CF9" w:rsidR="00A7363E" w:rsidRDefault="005D2B94" w:rsidP="00A7363E">
            <w:pPr>
              <w:pStyle w:val="Content"/>
              <w:rPr>
                <w:noProof/>
                <w:szCs w:val="28"/>
              </w:rPr>
            </w:pPr>
            <w:r>
              <w:rPr>
                <w:noProof/>
                <w:szCs w:val="28"/>
              </w:rPr>
              <w:t>- - target-dir – “hdfs://path_of_target_directory” -m 1</w:t>
            </w:r>
          </w:p>
          <w:p w14:paraId="2D0D3B61" w14:textId="6FABBB85" w:rsidR="005D2B94" w:rsidRDefault="005D2B94" w:rsidP="00A7363E">
            <w:pPr>
              <w:pStyle w:val="Content"/>
              <w:rPr>
                <w:noProof/>
                <w:szCs w:val="28"/>
              </w:rPr>
            </w:pPr>
          </w:p>
          <w:p w14:paraId="72FECB26" w14:textId="360669E1" w:rsidR="005D2B94" w:rsidRDefault="005D2B94" w:rsidP="00A7363E">
            <w:pPr>
              <w:pStyle w:val="Content"/>
              <w:rPr>
                <w:noProof/>
                <w:szCs w:val="28"/>
              </w:rPr>
            </w:pPr>
            <w:r>
              <w:rPr>
                <w:noProof/>
                <w:szCs w:val="28"/>
              </w:rPr>
              <w:lastRenderedPageBreak/>
              <w:t xml:space="preserve">Sqoop job </w:t>
            </w:r>
            <w:r w:rsidR="00C7032B">
              <w:rPr>
                <w:noProof/>
                <w:szCs w:val="28"/>
              </w:rPr>
              <w:t>for HDFS</w:t>
            </w:r>
            <w:r>
              <w:rPr>
                <w:noProof/>
                <w:szCs w:val="28"/>
              </w:rPr>
              <w:t xml:space="preserve">: /usr/bin/sqoop import - -connect “jdbc:db2://server_name.com:userid” </w:t>
            </w:r>
          </w:p>
          <w:p w14:paraId="10C03C08" w14:textId="77777777" w:rsidR="005D2B94" w:rsidRDefault="005D2B94" w:rsidP="00A7363E">
            <w:pPr>
              <w:pStyle w:val="Content"/>
              <w:rPr>
                <w:noProof/>
                <w:szCs w:val="28"/>
              </w:rPr>
            </w:pPr>
            <w:r>
              <w:rPr>
                <w:noProof/>
                <w:szCs w:val="28"/>
              </w:rPr>
              <w:t xml:space="preserve">- -password “********” </w:t>
            </w:r>
          </w:p>
          <w:p w14:paraId="56115093" w14:textId="77777777" w:rsidR="005D2B94" w:rsidRDefault="005D2B94" w:rsidP="00A7363E">
            <w:pPr>
              <w:pStyle w:val="Content"/>
              <w:rPr>
                <w:noProof/>
                <w:szCs w:val="28"/>
              </w:rPr>
            </w:pPr>
            <w:r>
              <w:rPr>
                <w:noProof/>
                <w:szCs w:val="28"/>
              </w:rPr>
              <w:t xml:space="preserve">- -username “USERNAME” </w:t>
            </w:r>
          </w:p>
          <w:p w14:paraId="32116F34" w14:textId="77777777" w:rsidR="005D2B94" w:rsidRDefault="005D2B94" w:rsidP="00A7363E">
            <w:pPr>
              <w:pStyle w:val="Content"/>
              <w:rPr>
                <w:noProof/>
                <w:szCs w:val="28"/>
              </w:rPr>
            </w:pPr>
            <w:r>
              <w:rPr>
                <w:noProof/>
                <w:szCs w:val="28"/>
              </w:rPr>
              <w:t xml:space="preserve">- - table “DB2_tablename” </w:t>
            </w:r>
          </w:p>
          <w:p w14:paraId="2A45E1DE" w14:textId="61E3E0A6" w:rsidR="005D2B94" w:rsidRDefault="005D2B94" w:rsidP="00A7363E">
            <w:pPr>
              <w:pStyle w:val="Content"/>
              <w:rPr>
                <w:noProof/>
                <w:szCs w:val="28"/>
              </w:rPr>
            </w:pPr>
            <w:r>
              <w:rPr>
                <w:noProof/>
                <w:szCs w:val="28"/>
              </w:rPr>
              <w:t>- - target-dir – “hdfs://path_of_target_directory” -m 1</w:t>
            </w:r>
          </w:p>
          <w:p w14:paraId="7E2E3A6F" w14:textId="4E84B760" w:rsidR="005D2B94" w:rsidRDefault="005D2B94" w:rsidP="00A7363E">
            <w:pPr>
              <w:pStyle w:val="Content"/>
              <w:rPr>
                <w:noProof/>
                <w:szCs w:val="28"/>
              </w:rPr>
            </w:pPr>
          </w:p>
          <w:p w14:paraId="547BABE0" w14:textId="67A4FF18" w:rsidR="005D2B94" w:rsidRDefault="005D2B94" w:rsidP="00A7363E">
            <w:pPr>
              <w:pStyle w:val="Content"/>
              <w:rPr>
                <w:noProof/>
                <w:szCs w:val="28"/>
              </w:rPr>
            </w:pPr>
            <w:r>
              <w:rPr>
                <w:noProof/>
                <w:szCs w:val="28"/>
              </w:rPr>
              <w:t xml:space="preserve">Commands for connecting with hive – </w:t>
            </w:r>
          </w:p>
          <w:p w14:paraId="2CB998E0" w14:textId="3FDB20B9" w:rsidR="005D2B94" w:rsidRDefault="005D2B94" w:rsidP="00A7363E">
            <w:pPr>
              <w:pStyle w:val="Content"/>
              <w:rPr>
                <w:noProof/>
                <w:szCs w:val="28"/>
              </w:rPr>
            </w:pPr>
          </w:p>
          <w:p w14:paraId="54832D5A" w14:textId="73AE23AC" w:rsidR="005D2B94" w:rsidRDefault="005D2B94" w:rsidP="005D2B94">
            <w:pPr>
              <w:pStyle w:val="Content"/>
              <w:numPr>
                <w:ilvl w:val="0"/>
                <w:numId w:val="8"/>
              </w:numPr>
              <w:rPr>
                <w:noProof/>
                <w:szCs w:val="28"/>
              </w:rPr>
            </w:pPr>
            <w:r>
              <w:rPr>
                <w:noProof/>
                <w:szCs w:val="28"/>
              </w:rPr>
              <w:t>Hive</w:t>
            </w:r>
          </w:p>
          <w:p w14:paraId="60594DE2" w14:textId="33ADA6AA" w:rsidR="005D2B94" w:rsidRDefault="005D2B94" w:rsidP="005D2B94">
            <w:pPr>
              <w:pStyle w:val="Content"/>
              <w:numPr>
                <w:ilvl w:val="0"/>
                <w:numId w:val="8"/>
              </w:numPr>
              <w:rPr>
                <w:noProof/>
                <w:szCs w:val="28"/>
              </w:rPr>
            </w:pPr>
            <w:r>
              <w:rPr>
                <w:noProof/>
                <w:szCs w:val="28"/>
              </w:rPr>
              <w:t>Show databases;</w:t>
            </w:r>
          </w:p>
          <w:p w14:paraId="27DF8D11" w14:textId="79260A8A" w:rsidR="005D2B94" w:rsidRDefault="005D2B94" w:rsidP="005D2B94">
            <w:pPr>
              <w:pStyle w:val="Content"/>
              <w:numPr>
                <w:ilvl w:val="0"/>
                <w:numId w:val="8"/>
              </w:numPr>
              <w:rPr>
                <w:noProof/>
                <w:szCs w:val="28"/>
              </w:rPr>
            </w:pPr>
            <w:r>
              <w:rPr>
                <w:noProof/>
                <w:szCs w:val="28"/>
              </w:rPr>
              <w:t>Use database_name;</w:t>
            </w:r>
          </w:p>
          <w:p w14:paraId="436F525C" w14:textId="0CBF3EBC" w:rsidR="005D2B94" w:rsidRDefault="005D2B94" w:rsidP="005D2B94">
            <w:pPr>
              <w:pStyle w:val="Content"/>
              <w:numPr>
                <w:ilvl w:val="0"/>
                <w:numId w:val="8"/>
              </w:numPr>
              <w:rPr>
                <w:noProof/>
                <w:szCs w:val="28"/>
              </w:rPr>
            </w:pPr>
            <w:r>
              <w:rPr>
                <w:noProof/>
                <w:szCs w:val="28"/>
              </w:rPr>
              <w:t>Show tables;</w:t>
            </w:r>
          </w:p>
          <w:p w14:paraId="1FD66387" w14:textId="34B5E567" w:rsidR="005D2B94" w:rsidRDefault="005D2B94" w:rsidP="00C7032B">
            <w:pPr>
              <w:pStyle w:val="Content"/>
              <w:rPr>
                <w:noProof/>
                <w:szCs w:val="28"/>
              </w:rPr>
            </w:pPr>
          </w:p>
          <w:p w14:paraId="412E602F" w14:textId="434A7A73" w:rsidR="00C7032B" w:rsidRDefault="00C7032B" w:rsidP="00C7032B">
            <w:pPr>
              <w:pStyle w:val="Content"/>
              <w:rPr>
                <w:noProof/>
                <w:szCs w:val="28"/>
              </w:rPr>
            </w:pPr>
            <w:r>
              <w:rPr>
                <w:noProof/>
                <w:szCs w:val="28"/>
              </w:rPr>
              <w:t xml:space="preserve">The above command will show the list of tables in hive database and there would be a table in this list which we have created with the sqoop job in above step. Now since we got the table we can simply run any SQL command to fetch the data as per the requirement. This will work when we load data from DB2/Oracle. For creating table manually, we need to define schema as below – </w:t>
            </w:r>
          </w:p>
          <w:p w14:paraId="3CE70F51" w14:textId="1B486C0A" w:rsidR="00C7032B" w:rsidRDefault="00C7032B" w:rsidP="00C7032B">
            <w:pPr>
              <w:pStyle w:val="Content"/>
              <w:rPr>
                <w:noProof/>
                <w:szCs w:val="28"/>
              </w:rPr>
            </w:pPr>
          </w:p>
          <w:p w14:paraId="44658271" w14:textId="4641DF18" w:rsidR="00C7032B" w:rsidRDefault="00C7032B" w:rsidP="00C7032B">
            <w:pPr>
              <w:pStyle w:val="Content"/>
              <w:rPr>
                <w:noProof/>
                <w:szCs w:val="28"/>
              </w:rPr>
            </w:pPr>
            <w:r>
              <w:rPr>
                <w:noProof/>
                <w:szCs w:val="28"/>
              </w:rPr>
              <w:t>D</w:t>
            </w:r>
            <w:r w:rsidR="003D7B57">
              <w:rPr>
                <w:noProof/>
                <w:szCs w:val="28"/>
              </w:rPr>
              <w:t>ROP TABLE</w:t>
            </w:r>
            <w:r>
              <w:rPr>
                <w:noProof/>
                <w:szCs w:val="28"/>
              </w:rPr>
              <w:t xml:space="preserve"> loandata;</w:t>
            </w:r>
          </w:p>
          <w:p w14:paraId="6404C8F0" w14:textId="4228C18B" w:rsidR="00C7032B" w:rsidRDefault="00C7032B" w:rsidP="00C7032B">
            <w:pPr>
              <w:pStyle w:val="Content"/>
              <w:rPr>
                <w:noProof/>
                <w:szCs w:val="28"/>
              </w:rPr>
            </w:pPr>
            <w:r>
              <w:rPr>
                <w:noProof/>
                <w:szCs w:val="28"/>
              </w:rPr>
              <w:t>C</w:t>
            </w:r>
            <w:r w:rsidR="003D7B57">
              <w:rPr>
                <w:noProof/>
                <w:szCs w:val="28"/>
              </w:rPr>
              <w:t>REATE SCHEMA IF NOT EXISTS</w:t>
            </w:r>
            <w:r>
              <w:rPr>
                <w:noProof/>
                <w:szCs w:val="28"/>
              </w:rPr>
              <w:t xml:space="preserve"> database_name;</w:t>
            </w:r>
          </w:p>
          <w:p w14:paraId="36942C1F" w14:textId="6A6ADA67" w:rsidR="00C7032B" w:rsidRDefault="00C7032B" w:rsidP="00C7032B">
            <w:pPr>
              <w:pStyle w:val="Content"/>
              <w:rPr>
                <w:noProof/>
                <w:szCs w:val="28"/>
              </w:rPr>
            </w:pPr>
            <w:r>
              <w:rPr>
                <w:noProof/>
                <w:szCs w:val="28"/>
              </w:rPr>
              <w:t>C</w:t>
            </w:r>
            <w:r w:rsidR="003D7B57">
              <w:rPr>
                <w:noProof/>
                <w:szCs w:val="28"/>
              </w:rPr>
              <w:t>REATE EXTERNAL TABLE IF NOT EXISTS</w:t>
            </w:r>
            <w:r>
              <w:rPr>
                <w:noProof/>
                <w:szCs w:val="28"/>
              </w:rPr>
              <w:t xml:space="preserve"> database.loandata</w:t>
            </w:r>
          </w:p>
          <w:p w14:paraId="017E3C48" w14:textId="53C40234" w:rsidR="003D7B57" w:rsidRDefault="003D7B57" w:rsidP="00C7032B">
            <w:pPr>
              <w:pStyle w:val="Content"/>
              <w:rPr>
                <w:noProof/>
                <w:szCs w:val="28"/>
              </w:rPr>
            </w:pPr>
            <w:r>
              <w:rPr>
                <w:noProof/>
                <w:szCs w:val="28"/>
              </w:rPr>
              <w:t>(term string, loan_amount int……and so on)</w:t>
            </w:r>
          </w:p>
          <w:p w14:paraId="21955537" w14:textId="093BAF81" w:rsidR="003D7B57" w:rsidRDefault="003D7B57" w:rsidP="00C7032B">
            <w:pPr>
              <w:pStyle w:val="Content"/>
              <w:rPr>
                <w:noProof/>
                <w:szCs w:val="28"/>
              </w:rPr>
            </w:pPr>
            <w:r>
              <w:rPr>
                <w:noProof/>
                <w:szCs w:val="28"/>
              </w:rPr>
              <w:t>ROW FORMAT DELIMITED</w:t>
            </w:r>
          </w:p>
          <w:p w14:paraId="2CE5E1EA" w14:textId="18388790" w:rsidR="003D7B57" w:rsidRDefault="003D7B57" w:rsidP="00C7032B">
            <w:pPr>
              <w:pStyle w:val="Content"/>
              <w:rPr>
                <w:noProof/>
                <w:szCs w:val="28"/>
              </w:rPr>
            </w:pPr>
            <w:r>
              <w:rPr>
                <w:noProof/>
                <w:szCs w:val="28"/>
              </w:rPr>
              <w:t>FIELDS TERMINATED BY ‘,’</w:t>
            </w:r>
          </w:p>
          <w:p w14:paraId="4BB56EE3" w14:textId="065A457D" w:rsidR="003D7B57" w:rsidRDefault="003D7B57" w:rsidP="00C7032B">
            <w:pPr>
              <w:pStyle w:val="Content"/>
              <w:rPr>
                <w:noProof/>
                <w:szCs w:val="28"/>
              </w:rPr>
            </w:pPr>
            <w:r>
              <w:rPr>
                <w:noProof/>
                <w:szCs w:val="28"/>
              </w:rPr>
              <w:t>STORED AS TEXTFILE</w:t>
            </w:r>
          </w:p>
          <w:p w14:paraId="5028807C" w14:textId="51E57E35" w:rsidR="003D7B57" w:rsidRDefault="003D7B57" w:rsidP="00C7032B">
            <w:pPr>
              <w:pStyle w:val="Content"/>
              <w:rPr>
                <w:noProof/>
                <w:szCs w:val="28"/>
              </w:rPr>
            </w:pPr>
            <w:r>
              <w:rPr>
                <w:noProof/>
                <w:szCs w:val="28"/>
              </w:rPr>
              <w:t>LOCATION ‘hdfs://target_directory_path’;</w:t>
            </w:r>
          </w:p>
          <w:p w14:paraId="6C279AC2" w14:textId="77777777" w:rsidR="003D7B57" w:rsidRDefault="003D7B57" w:rsidP="00C7032B">
            <w:pPr>
              <w:pStyle w:val="Content"/>
              <w:rPr>
                <w:noProof/>
                <w:szCs w:val="28"/>
              </w:rPr>
            </w:pPr>
          </w:p>
          <w:p w14:paraId="1E16D6E4" w14:textId="3B9BAB2B" w:rsidR="005D2B94" w:rsidRDefault="003D7B57" w:rsidP="00A7363E">
            <w:pPr>
              <w:pStyle w:val="Content"/>
              <w:rPr>
                <w:noProof/>
                <w:szCs w:val="28"/>
              </w:rPr>
            </w:pPr>
            <w:r>
              <w:rPr>
                <w:noProof/>
                <w:szCs w:val="28"/>
              </w:rPr>
              <w:t>Connect with Spark:</w:t>
            </w:r>
          </w:p>
          <w:p w14:paraId="5E02575A" w14:textId="1ADE0385" w:rsidR="003D7B57" w:rsidRDefault="003D7B57" w:rsidP="00A7363E">
            <w:pPr>
              <w:pStyle w:val="Content"/>
              <w:rPr>
                <w:noProof/>
                <w:szCs w:val="28"/>
              </w:rPr>
            </w:pPr>
          </w:p>
          <w:p w14:paraId="5239C767" w14:textId="2A0F81AB" w:rsidR="003D7B57" w:rsidRDefault="003D7B57" w:rsidP="003D7B57">
            <w:pPr>
              <w:pStyle w:val="Content"/>
              <w:numPr>
                <w:ilvl w:val="0"/>
                <w:numId w:val="8"/>
              </w:numPr>
              <w:rPr>
                <w:noProof/>
                <w:szCs w:val="28"/>
              </w:rPr>
            </w:pPr>
            <w:r>
              <w:rPr>
                <w:noProof/>
                <w:szCs w:val="28"/>
              </w:rPr>
              <w:t>Pyspark</w:t>
            </w:r>
          </w:p>
          <w:p w14:paraId="396E74E5" w14:textId="0F8902EA" w:rsidR="003D7B57" w:rsidRDefault="003D7B57" w:rsidP="003D7B57">
            <w:pPr>
              <w:pStyle w:val="Content"/>
              <w:numPr>
                <w:ilvl w:val="0"/>
                <w:numId w:val="8"/>
              </w:numPr>
              <w:rPr>
                <w:noProof/>
                <w:szCs w:val="28"/>
              </w:rPr>
            </w:pPr>
            <w:r>
              <w:rPr>
                <w:noProof/>
                <w:szCs w:val="28"/>
              </w:rPr>
              <w:t>Hive_context=HiveContext(sc)</w:t>
            </w:r>
          </w:p>
          <w:p w14:paraId="16417E43" w14:textId="2066ABB6" w:rsidR="003D7B57" w:rsidRDefault="002D3005" w:rsidP="003D7B57">
            <w:pPr>
              <w:pStyle w:val="Content"/>
              <w:numPr>
                <w:ilvl w:val="0"/>
                <w:numId w:val="8"/>
              </w:numPr>
              <w:rPr>
                <w:noProof/>
                <w:szCs w:val="28"/>
              </w:rPr>
            </w:pPr>
            <w:r>
              <w:rPr>
                <w:noProof/>
                <w:szCs w:val="28"/>
              </w:rPr>
              <w:lastRenderedPageBreak/>
              <w:t>loandata</w:t>
            </w:r>
            <w:r w:rsidR="003D7B57">
              <w:rPr>
                <w:noProof/>
                <w:szCs w:val="28"/>
              </w:rPr>
              <w:t xml:space="preserve"> = hive_context.table(“database_name.loandata”)</w:t>
            </w:r>
          </w:p>
          <w:p w14:paraId="492E647D" w14:textId="722141AF" w:rsidR="003D7B57" w:rsidRDefault="002D3005" w:rsidP="003D7B57">
            <w:pPr>
              <w:pStyle w:val="Content"/>
              <w:numPr>
                <w:ilvl w:val="0"/>
                <w:numId w:val="8"/>
              </w:numPr>
              <w:rPr>
                <w:noProof/>
                <w:szCs w:val="28"/>
              </w:rPr>
            </w:pPr>
            <w:r>
              <w:rPr>
                <w:noProof/>
                <w:szCs w:val="28"/>
              </w:rPr>
              <w:t>loandata</w:t>
            </w:r>
            <w:r w:rsidR="003D7B57">
              <w:rPr>
                <w:noProof/>
                <w:szCs w:val="28"/>
              </w:rPr>
              <w:t>.show()</w:t>
            </w:r>
          </w:p>
          <w:p w14:paraId="4645075E" w14:textId="3F4991C5" w:rsidR="003D7B57" w:rsidRDefault="003D7B57" w:rsidP="003D7B57">
            <w:pPr>
              <w:pStyle w:val="Content"/>
              <w:ind w:left="720"/>
              <w:rPr>
                <w:noProof/>
                <w:szCs w:val="28"/>
              </w:rPr>
            </w:pPr>
          </w:p>
          <w:p w14:paraId="046A0B36" w14:textId="326F7CE6" w:rsidR="003D7B57" w:rsidRDefault="003D7B57" w:rsidP="003D7B57">
            <w:pPr>
              <w:pStyle w:val="Content"/>
              <w:rPr>
                <w:noProof/>
                <w:szCs w:val="28"/>
              </w:rPr>
            </w:pPr>
            <w:r>
              <w:rPr>
                <w:noProof/>
                <w:szCs w:val="28"/>
              </w:rPr>
              <w:t>Now we have data frame created in spark and we are ready to jump into machine learning part</w:t>
            </w:r>
            <w:r w:rsidR="002D3005">
              <w:rPr>
                <w:noProof/>
                <w:szCs w:val="28"/>
              </w:rPr>
              <w:t xml:space="preserve"> – </w:t>
            </w:r>
          </w:p>
          <w:p w14:paraId="364810B7" w14:textId="7A174736" w:rsidR="002D3005" w:rsidRDefault="002D3005" w:rsidP="003D7B57">
            <w:pPr>
              <w:pStyle w:val="Content"/>
              <w:rPr>
                <w:noProof/>
                <w:szCs w:val="28"/>
              </w:rPr>
            </w:pPr>
          </w:p>
          <w:p w14:paraId="6A13E3A4" w14:textId="2F88DFE0" w:rsidR="002D3005" w:rsidRDefault="002D3005" w:rsidP="003D7B57">
            <w:pPr>
              <w:pStyle w:val="Content"/>
              <w:rPr>
                <w:noProof/>
                <w:szCs w:val="28"/>
              </w:rPr>
            </w:pPr>
            <w:r>
              <w:rPr>
                <w:noProof/>
                <w:szCs w:val="28"/>
              </w:rPr>
              <w:t>Do initial imports:</w:t>
            </w:r>
          </w:p>
          <w:p w14:paraId="74F9EBBA" w14:textId="77777777" w:rsidR="002D3005" w:rsidRPr="002D3005" w:rsidRDefault="002D3005" w:rsidP="002D3005">
            <w:pPr>
              <w:pStyle w:val="Content"/>
              <w:pBdr>
                <w:top w:val="dashed" w:sz="6" w:space="7" w:color="CCCCCC"/>
                <w:left w:val="dashed" w:sz="6" w:space="7" w:color="CCCCCC"/>
                <w:bottom w:val="dashed" w:sz="6" w:space="7" w:color="CCCCCC"/>
                <w:right w:val="dashed" w:sz="6" w:space="7" w:color="CCCCCC"/>
              </w:pBdr>
              <w:rPr>
                <w:noProof/>
                <w:szCs w:val="28"/>
              </w:rPr>
            </w:pPr>
            <w:r w:rsidRPr="002D3005">
              <w:rPr>
                <w:noProof/>
                <w:szCs w:val="28"/>
              </w:rPr>
              <w:t xml:space="preserve">import os </w:t>
            </w:r>
          </w:p>
          <w:p w14:paraId="32D538C8" w14:textId="77777777" w:rsidR="002D3005" w:rsidRPr="002D3005" w:rsidRDefault="002D3005" w:rsidP="002D3005">
            <w:pPr>
              <w:pStyle w:val="Content"/>
              <w:pBdr>
                <w:top w:val="dashed" w:sz="6" w:space="7" w:color="CCCCCC"/>
                <w:left w:val="dashed" w:sz="6" w:space="7" w:color="CCCCCC"/>
                <w:bottom w:val="dashed" w:sz="6" w:space="7" w:color="CCCCCC"/>
                <w:right w:val="dashed" w:sz="6" w:space="7" w:color="CCCCCC"/>
              </w:pBdr>
              <w:rPr>
                <w:noProof/>
                <w:szCs w:val="28"/>
              </w:rPr>
            </w:pPr>
            <w:r w:rsidRPr="002D3005">
              <w:rPr>
                <w:noProof/>
                <w:szCs w:val="28"/>
              </w:rPr>
              <w:t>import json</w:t>
            </w:r>
          </w:p>
          <w:p w14:paraId="38F00E06" w14:textId="77777777" w:rsidR="002D3005" w:rsidRPr="002D3005" w:rsidRDefault="002D3005" w:rsidP="002D3005">
            <w:pPr>
              <w:pStyle w:val="Content"/>
              <w:pBdr>
                <w:top w:val="dashed" w:sz="6" w:space="7" w:color="CCCCCC"/>
                <w:left w:val="dashed" w:sz="6" w:space="7" w:color="CCCCCC"/>
                <w:bottom w:val="dashed" w:sz="6" w:space="7" w:color="CCCCCC"/>
                <w:right w:val="dashed" w:sz="6" w:space="7" w:color="CCCCCC"/>
              </w:pBdr>
              <w:rPr>
                <w:noProof/>
                <w:szCs w:val="28"/>
              </w:rPr>
            </w:pPr>
            <w:r w:rsidRPr="002D3005">
              <w:rPr>
                <w:noProof/>
                <w:szCs w:val="28"/>
              </w:rPr>
              <w:t>import numpy as np</w:t>
            </w:r>
          </w:p>
          <w:p w14:paraId="6C56CCF3" w14:textId="4A1A8E30" w:rsidR="002D3005" w:rsidRDefault="002D3005" w:rsidP="002D3005">
            <w:pPr>
              <w:pStyle w:val="Content"/>
              <w:pBdr>
                <w:top w:val="dashed" w:sz="6" w:space="7" w:color="CCCCCC"/>
                <w:left w:val="dashed" w:sz="6" w:space="7" w:color="CCCCCC"/>
                <w:bottom w:val="dashed" w:sz="6" w:space="7" w:color="CCCCCC"/>
                <w:right w:val="dashed" w:sz="6" w:space="7" w:color="CCCCCC"/>
              </w:pBdr>
              <w:rPr>
                <w:noProof/>
                <w:szCs w:val="28"/>
              </w:rPr>
            </w:pPr>
            <w:r w:rsidRPr="002D3005">
              <w:rPr>
                <w:noProof/>
                <w:szCs w:val="28"/>
              </w:rPr>
              <w:t>import pandas as pd</w:t>
            </w:r>
          </w:p>
          <w:p w14:paraId="77CDB62E" w14:textId="7F976A96" w:rsidR="00310598" w:rsidRDefault="00310598" w:rsidP="002D3005">
            <w:pPr>
              <w:pStyle w:val="Content"/>
              <w:pBdr>
                <w:top w:val="dashed" w:sz="6" w:space="7" w:color="CCCCCC"/>
                <w:left w:val="dashed" w:sz="6" w:space="7" w:color="CCCCCC"/>
                <w:bottom w:val="dashed" w:sz="6" w:space="7" w:color="CCCCCC"/>
                <w:right w:val="dashed" w:sz="6" w:space="7" w:color="CCCCCC"/>
              </w:pBdr>
              <w:rPr>
                <w:noProof/>
                <w:szCs w:val="28"/>
              </w:rPr>
            </w:pPr>
            <w:r>
              <w:rPr>
                <w:noProof/>
                <w:szCs w:val="28"/>
              </w:rPr>
              <w:t>import tensor flow as tf</w:t>
            </w:r>
          </w:p>
          <w:p w14:paraId="6EE0E683" w14:textId="0EE99C92" w:rsidR="003F5D77" w:rsidRDefault="003F5D77" w:rsidP="002D3005">
            <w:pPr>
              <w:pStyle w:val="Content"/>
              <w:pBdr>
                <w:top w:val="dashed" w:sz="6" w:space="7" w:color="CCCCCC"/>
                <w:left w:val="dashed" w:sz="6" w:space="7" w:color="CCCCCC"/>
                <w:bottom w:val="dashed" w:sz="6" w:space="7" w:color="CCCCCC"/>
                <w:right w:val="dashed" w:sz="6" w:space="7" w:color="CCCCCC"/>
              </w:pBdr>
              <w:rPr>
                <w:noProof/>
                <w:szCs w:val="28"/>
              </w:rPr>
            </w:pPr>
            <w:r>
              <w:rPr>
                <w:noProof/>
                <w:szCs w:val="28"/>
              </w:rPr>
              <w:t>from sklearn import tree</w:t>
            </w:r>
          </w:p>
          <w:p w14:paraId="33284144" w14:textId="57F000E6" w:rsidR="003F5D77" w:rsidRDefault="003F5D77" w:rsidP="002D3005">
            <w:pPr>
              <w:pStyle w:val="Content"/>
              <w:pBdr>
                <w:top w:val="dashed" w:sz="6" w:space="7" w:color="CCCCCC"/>
                <w:left w:val="dashed" w:sz="6" w:space="7" w:color="CCCCCC"/>
                <w:bottom w:val="dashed" w:sz="6" w:space="7" w:color="CCCCCC"/>
                <w:right w:val="dashed" w:sz="6" w:space="7" w:color="CCCCCC"/>
              </w:pBdr>
              <w:rPr>
                <w:noProof/>
                <w:szCs w:val="28"/>
              </w:rPr>
            </w:pPr>
            <w:r>
              <w:rPr>
                <w:noProof/>
                <w:szCs w:val="28"/>
              </w:rPr>
              <w:t>from sklearn import metrics</w:t>
            </w:r>
          </w:p>
          <w:p w14:paraId="7998E712" w14:textId="54B6E3CD" w:rsidR="003F5D77" w:rsidRPr="002D3005" w:rsidRDefault="003F5D77" w:rsidP="003F5D77">
            <w:pPr>
              <w:pStyle w:val="Content"/>
              <w:pBdr>
                <w:top w:val="dashed" w:sz="6" w:space="7" w:color="CCCCCC"/>
                <w:left w:val="dashed" w:sz="6" w:space="7" w:color="CCCCCC"/>
                <w:bottom w:val="dashed" w:sz="6" w:space="7" w:color="CCCCCC"/>
                <w:right w:val="dashed" w:sz="6" w:space="7" w:color="CCCCCC"/>
              </w:pBdr>
              <w:rPr>
                <w:noProof/>
                <w:szCs w:val="28"/>
              </w:rPr>
            </w:pPr>
            <w:r>
              <w:rPr>
                <w:noProof/>
                <w:szCs w:val="28"/>
              </w:rPr>
              <w:t>from sklearn.metrics import precision_recall_fscore_support</w:t>
            </w:r>
          </w:p>
          <w:p w14:paraId="59017F23" w14:textId="77777777" w:rsidR="002D3005" w:rsidRPr="002D3005" w:rsidRDefault="002D3005" w:rsidP="002D3005">
            <w:pPr>
              <w:pStyle w:val="Content"/>
              <w:pBdr>
                <w:top w:val="dashed" w:sz="6" w:space="7" w:color="CCCCCC"/>
                <w:left w:val="dashed" w:sz="6" w:space="7" w:color="CCCCCC"/>
                <w:bottom w:val="dashed" w:sz="6" w:space="7" w:color="CCCCCC"/>
                <w:right w:val="dashed" w:sz="6" w:space="7" w:color="CCCCCC"/>
              </w:pBdr>
              <w:rPr>
                <w:noProof/>
                <w:szCs w:val="28"/>
              </w:rPr>
            </w:pPr>
            <w:r w:rsidRPr="002D3005">
              <w:rPr>
                <w:noProof/>
                <w:szCs w:val="28"/>
              </w:rPr>
              <w:t>from sklearn.externals import joblib</w:t>
            </w:r>
          </w:p>
          <w:p w14:paraId="29773B1B" w14:textId="77777777" w:rsidR="002D3005" w:rsidRPr="002D3005" w:rsidRDefault="002D3005" w:rsidP="002D3005">
            <w:pPr>
              <w:pStyle w:val="Content"/>
              <w:pBdr>
                <w:top w:val="dashed" w:sz="6" w:space="7" w:color="CCCCCC"/>
                <w:left w:val="dashed" w:sz="6" w:space="7" w:color="CCCCCC"/>
                <w:bottom w:val="dashed" w:sz="6" w:space="7" w:color="CCCCCC"/>
                <w:right w:val="dashed" w:sz="6" w:space="7" w:color="CCCCCC"/>
              </w:pBdr>
              <w:rPr>
                <w:noProof/>
                <w:szCs w:val="28"/>
              </w:rPr>
            </w:pPr>
            <w:r w:rsidRPr="002D3005">
              <w:rPr>
                <w:noProof/>
                <w:szCs w:val="28"/>
              </w:rPr>
              <w:t>from sklearn.model_selection import train_test_split, GridSearchCV</w:t>
            </w:r>
          </w:p>
          <w:p w14:paraId="5E234908" w14:textId="77777777" w:rsidR="002D3005" w:rsidRPr="002D3005" w:rsidRDefault="002D3005" w:rsidP="002D3005">
            <w:pPr>
              <w:pStyle w:val="Content"/>
              <w:pBdr>
                <w:top w:val="dashed" w:sz="6" w:space="7" w:color="CCCCCC"/>
                <w:left w:val="dashed" w:sz="6" w:space="7" w:color="CCCCCC"/>
                <w:bottom w:val="dashed" w:sz="6" w:space="7" w:color="CCCCCC"/>
                <w:right w:val="dashed" w:sz="6" w:space="7" w:color="CCCCCC"/>
              </w:pBdr>
              <w:rPr>
                <w:noProof/>
                <w:szCs w:val="28"/>
              </w:rPr>
            </w:pPr>
            <w:r w:rsidRPr="002D3005">
              <w:rPr>
                <w:noProof/>
                <w:szCs w:val="28"/>
              </w:rPr>
              <w:t>from sklearn.base import BaseEstimator, TransformerMixin</w:t>
            </w:r>
          </w:p>
          <w:p w14:paraId="0AB5AA07" w14:textId="77777777" w:rsidR="002D3005" w:rsidRPr="002D3005" w:rsidRDefault="002D3005" w:rsidP="002D3005">
            <w:pPr>
              <w:pStyle w:val="Content"/>
              <w:pBdr>
                <w:top w:val="dashed" w:sz="6" w:space="7" w:color="CCCCCC"/>
                <w:left w:val="dashed" w:sz="6" w:space="7" w:color="CCCCCC"/>
                <w:bottom w:val="dashed" w:sz="6" w:space="7" w:color="CCCCCC"/>
                <w:right w:val="dashed" w:sz="6" w:space="7" w:color="CCCCCC"/>
              </w:pBdr>
              <w:rPr>
                <w:noProof/>
                <w:szCs w:val="28"/>
              </w:rPr>
            </w:pPr>
            <w:r w:rsidRPr="002D3005">
              <w:rPr>
                <w:noProof/>
                <w:szCs w:val="28"/>
              </w:rPr>
              <w:t xml:space="preserve">from sklearn.ensemble import </w:t>
            </w:r>
            <w:proofErr w:type="spellStart"/>
            <w:r w:rsidRPr="002D3005">
              <w:rPr>
                <w:noProof/>
                <w:szCs w:val="28"/>
              </w:rPr>
              <w:t>RandomForestClassifier</w:t>
            </w:r>
            <w:proofErr w:type="spellEnd"/>
          </w:p>
          <w:p w14:paraId="549D036A" w14:textId="77777777" w:rsidR="002D3005" w:rsidRPr="002D3005" w:rsidRDefault="002D3005" w:rsidP="002D3005">
            <w:pPr>
              <w:pStyle w:val="Content"/>
              <w:pBdr>
                <w:top w:val="dashed" w:sz="6" w:space="7" w:color="CCCCCC"/>
                <w:left w:val="dashed" w:sz="6" w:space="7" w:color="CCCCCC"/>
                <w:bottom w:val="dashed" w:sz="6" w:space="7" w:color="CCCCCC"/>
                <w:right w:val="dashed" w:sz="6" w:space="7" w:color="CCCCCC"/>
              </w:pBdr>
              <w:rPr>
                <w:noProof/>
                <w:szCs w:val="28"/>
              </w:rPr>
            </w:pPr>
            <w:r w:rsidRPr="002D3005">
              <w:rPr>
                <w:noProof/>
                <w:szCs w:val="28"/>
              </w:rPr>
              <w:t>from sklearn.pipeline import make_pipeline</w:t>
            </w:r>
          </w:p>
          <w:p w14:paraId="4F27980E" w14:textId="77777777" w:rsidR="002D3005" w:rsidRPr="002D3005" w:rsidRDefault="002D3005" w:rsidP="002D3005">
            <w:pPr>
              <w:pStyle w:val="Content"/>
              <w:pBdr>
                <w:top w:val="dashed" w:sz="6" w:space="7" w:color="CCCCCC"/>
                <w:left w:val="dashed" w:sz="6" w:space="7" w:color="CCCCCC"/>
                <w:bottom w:val="dashed" w:sz="6" w:space="7" w:color="CCCCCC"/>
                <w:right w:val="dashed" w:sz="6" w:space="7" w:color="CCCCCC"/>
              </w:pBdr>
              <w:rPr>
                <w:noProof/>
                <w:szCs w:val="28"/>
              </w:rPr>
            </w:pPr>
            <w:r w:rsidRPr="002D3005">
              <w:rPr>
                <w:noProof/>
                <w:szCs w:val="28"/>
              </w:rPr>
              <w:t>import warnings</w:t>
            </w:r>
          </w:p>
          <w:p w14:paraId="656391A2" w14:textId="6D13B467" w:rsidR="003F5D77" w:rsidRDefault="002D3005" w:rsidP="002D3005">
            <w:pPr>
              <w:pStyle w:val="Content"/>
              <w:pBdr>
                <w:top w:val="dashed" w:sz="6" w:space="7" w:color="CCCCCC"/>
                <w:left w:val="dashed" w:sz="6" w:space="7" w:color="CCCCCC"/>
                <w:bottom w:val="dashed" w:sz="6" w:space="7" w:color="CCCCCC"/>
                <w:right w:val="dashed" w:sz="6" w:space="7" w:color="CCCCCC"/>
              </w:pBdr>
              <w:rPr>
                <w:noProof/>
                <w:szCs w:val="28"/>
              </w:rPr>
            </w:pPr>
            <w:r w:rsidRPr="002D3005">
              <w:rPr>
                <w:noProof/>
                <w:szCs w:val="28"/>
              </w:rPr>
              <w:t>warnings.filterwarnings("ignore")</w:t>
            </w:r>
          </w:p>
          <w:p w14:paraId="39878027" w14:textId="77777777" w:rsidR="003F5D77" w:rsidRDefault="003F5D77" w:rsidP="00A7363E">
            <w:pPr>
              <w:pStyle w:val="Content"/>
              <w:rPr>
                <w:noProof/>
                <w:szCs w:val="28"/>
              </w:rPr>
            </w:pPr>
          </w:p>
          <w:p w14:paraId="168C07AC" w14:textId="04BF4A06" w:rsidR="005D2B94" w:rsidRDefault="002D3005" w:rsidP="00A7363E">
            <w:pPr>
              <w:pStyle w:val="Content"/>
              <w:rPr>
                <w:noProof/>
                <w:szCs w:val="28"/>
              </w:rPr>
            </w:pPr>
            <w:r>
              <w:rPr>
                <w:noProof/>
                <w:szCs w:val="28"/>
              </w:rPr>
              <w:t>Data pre-processing:</w:t>
            </w:r>
          </w:p>
          <w:p w14:paraId="6C6B2B21" w14:textId="323A05A8" w:rsidR="00524C4F" w:rsidRDefault="00524C4F" w:rsidP="00A7363E">
            <w:pPr>
              <w:pStyle w:val="Content"/>
              <w:rPr>
                <w:noProof/>
                <w:szCs w:val="28"/>
              </w:rPr>
            </w:pPr>
            <w:r>
              <w:rPr>
                <w:noProof/>
                <w:szCs w:val="28"/>
              </w:rPr>
              <w:t># Column Names</w:t>
            </w:r>
          </w:p>
          <w:p w14:paraId="7814C369" w14:textId="77AE1511" w:rsidR="002D3005" w:rsidRDefault="00310598" w:rsidP="00A7363E">
            <w:pPr>
              <w:pStyle w:val="Content"/>
              <w:rPr>
                <w:noProof/>
                <w:szCs w:val="28"/>
              </w:rPr>
            </w:pPr>
            <w:r>
              <w:rPr>
                <w:noProof/>
                <w:szCs w:val="28"/>
              </w:rPr>
              <w:t>l</w:t>
            </w:r>
            <w:r w:rsidR="002D3005">
              <w:rPr>
                <w:noProof/>
                <w:szCs w:val="28"/>
              </w:rPr>
              <w:t>ist(loandata.columns)</w:t>
            </w:r>
          </w:p>
          <w:p w14:paraId="33F6C695" w14:textId="77777777" w:rsidR="002D5199" w:rsidRDefault="002D5199" w:rsidP="00A7363E">
            <w:pPr>
              <w:pStyle w:val="Content"/>
              <w:rPr>
                <w:noProof/>
                <w:szCs w:val="28"/>
              </w:rPr>
            </w:pPr>
          </w:p>
          <w:p w14:paraId="287B3533" w14:textId="7358E284" w:rsidR="00524C4F" w:rsidRDefault="00524C4F" w:rsidP="00A7363E">
            <w:pPr>
              <w:pStyle w:val="Content"/>
              <w:rPr>
                <w:noProof/>
                <w:szCs w:val="28"/>
              </w:rPr>
            </w:pPr>
            <w:r>
              <w:rPr>
                <w:noProof/>
                <w:szCs w:val="28"/>
              </w:rPr>
              <w:t># Size of data</w:t>
            </w:r>
          </w:p>
          <w:p w14:paraId="7C32F6AE" w14:textId="3CDA7161" w:rsidR="002D3005" w:rsidRDefault="00310598" w:rsidP="00A7363E">
            <w:pPr>
              <w:pStyle w:val="Content"/>
              <w:rPr>
                <w:noProof/>
                <w:szCs w:val="28"/>
              </w:rPr>
            </w:pPr>
            <w:r>
              <w:rPr>
                <w:noProof/>
                <w:szCs w:val="28"/>
              </w:rPr>
              <w:t>l</w:t>
            </w:r>
            <w:r w:rsidR="002D3005">
              <w:rPr>
                <w:noProof/>
                <w:szCs w:val="28"/>
              </w:rPr>
              <w:t>oandata.shape</w:t>
            </w:r>
          </w:p>
          <w:p w14:paraId="66464E62" w14:textId="77777777" w:rsidR="002D5199" w:rsidRDefault="002D5199" w:rsidP="00A7363E">
            <w:pPr>
              <w:pStyle w:val="Content"/>
              <w:rPr>
                <w:noProof/>
                <w:szCs w:val="28"/>
              </w:rPr>
            </w:pPr>
          </w:p>
          <w:p w14:paraId="233C6CB5" w14:textId="1D2D19DF" w:rsidR="00524C4F" w:rsidRDefault="00524C4F" w:rsidP="00A7363E">
            <w:pPr>
              <w:pStyle w:val="Content"/>
              <w:rPr>
                <w:noProof/>
                <w:szCs w:val="28"/>
              </w:rPr>
            </w:pPr>
            <w:r>
              <w:rPr>
                <w:noProof/>
                <w:szCs w:val="28"/>
              </w:rPr>
              <w:t># Check records in dataframe</w:t>
            </w:r>
          </w:p>
          <w:p w14:paraId="2BF5407F" w14:textId="40F5FE62" w:rsidR="003F5D77" w:rsidRDefault="00310598" w:rsidP="003F5D77">
            <w:pPr>
              <w:pStyle w:val="Content"/>
              <w:rPr>
                <w:noProof/>
                <w:szCs w:val="28"/>
              </w:rPr>
            </w:pPr>
            <w:r>
              <w:rPr>
                <w:noProof/>
                <w:szCs w:val="28"/>
              </w:rPr>
              <w:t>loandata.head()</w:t>
            </w:r>
          </w:p>
          <w:p w14:paraId="1009A84C" w14:textId="77777777" w:rsidR="002D5199" w:rsidRDefault="002D5199" w:rsidP="003F5D77">
            <w:pPr>
              <w:pStyle w:val="Content"/>
              <w:rPr>
                <w:noProof/>
                <w:szCs w:val="28"/>
              </w:rPr>
            </w:pPr>
          </w:p>
          <w:p w14:paraId="382CDD01" w14:textId="19D15DD6" w:rsidR="00524C4F" w:rsidRDefault="00524C4F" w:rsidP="003F5D77">
            <w:pPr>
              <w:pStyle w:val="Content"/>
              <w:rPr>
                <w:noProof/>
                <w:szCs w:val="28"/>
              </w:rPr>
            </w:pPr>
            <w:r>
              <w:rPr>
                <w:noProof/>
                <w:szCs w:val="28"/>
              </w:rPr>
              <w:t># Summary statistics</w:t>
            </w:r>
          </w:p>
          <w:p w14:paraId="666B3A29" w14:textId="04E3AB60" w:rsidR="00F96ED1" w:rsidRDefault="00F96ED1" w:rsidP="003F5D77">
            <w:pPr>
              <w:pStyle w:val="Content"/>
              <w:rPr>
                <w:noProof/>
                <w:szCs w:val="28"/>
              </w:rPr>
            </w:pPr>
            <w:r>
              <w:rPr>
                <w:noProof/>
                <w:szCs w:val="28"/>
              </w:rPr>
              <w:t>loandata.describe()</w:t>
            </w:r>
          </w:p>
          <w:p w14:paraId="16D480CC" w14:textId="77777777" w:rsidR="002D5199" w:rsidRDefault="002D5199" w:rsidP="003F5D77">
            <w:pPr>
              <w:pStyle w:val="Content"/>
              <w:rPr>
                <w:noProof/>
                <w:szCs w:val="28"/>
              </w:rPr>
            </w:pPr>
          </w:p>
          <w:p w14:paraId="2D3231E8" w14:textId="5D8A1F02" w:rsidR="00524C4F" w:rsidRDefault="00524C4F" w:rsidP="003F5D77">
            <w:pPr>
              <w:pStyle w:val="Content"/>
              <w:rPr>
                <w:noProof/>
                <w:szCs w:val="28"/>
              </w:rPr>
            </w:pPr>
            <w:r>
              <w:rPr>
                <w:noProof/>
                <w:szCs w:val="28"/>
              </w:rPr>
              <w:t># Null values</w:t>
            </w:r>
          </w:p>
          <w:p w14:paraId="004F5B07" w14:textId="1B66112E" w:rsidR="0024397F" w:rsidRDefault="0024397F" w:rsidP="003F5D77">
            <w:pPr>
              <w:pStyle w:val="Content"/>
              <w:rPr>
                <w:noProof/>
                <w:szCs w:val="28"/>
              </w:rPr>
            </w:pPr>
            <w:r>
              <w:rPr>
                <w:noProof/>
                <w:szCs w:val="28"/>
              </w:rPr>
              <w:t>loandata.isnull().sum().value_counts()</w:t>
            </w:r>
          </w:p>
          <w:p w14:paraId="7D513F9C" w14:textId="77777777" w:rsidR="00DE4F9D" w:rsidRDefault="00DE4F9D" w:rsidP="003F5D77">
            <w:pPr>
              <w:pStyle w:val="Content"/>
              <w:rPr>
                <w:noProof/>
                <w:szCs w:val="28"/>
              </w:rPr>
            </w:pPr>
          </w:p>
          <w:p w14:paraId="4DDDEA57" w14:textId="41ABF7E1" w:rsidR="003F5D77" w:rsidRDefault="0003679A" w:rsidP="003F5D77">
            <w:pPr>
              <w:pStyle w:val="Content"/>
              <w:rPr>
                <w:noProof/>
                <w:szCs w:val="28"/>
              </w:rPr>
            </w:pPr>
            <w:r>
              <w:rPr>
                <w:noProof/>
                <w:szCs w:val="28"/>
              </w:rPr>
              <w:t># Variable selection</w:t>
            </w:r>
          </w:p>
          <w:p w14:paraId="315C7E3E" w14:textId="3205FFCB" w:rsidR="0003679A" w:rsidRDefault="0003679A" w:rsidP="0003679A">
            <w:pPr>
              <w:pStyle w:val="Content"/>
              <w:rPr>
                <w:noProof/>
                <w:szCs w:val="28"/>
              </w:rPr>
            </w:pPr>
            <w:r>
              <w:rPr>
                <w:noProof/>
                <w:szCs w:val="28"/>
              </w:rPr>
              <w:t>pred_var = [‘</w:t>
            </w:r>
            <w:r w:rsidRPr="0003679A">
              <w:rPr>
                <w:noProof/>
                <w:szCs w:val="28"/>
              </w:rPr>
              <w:t>loan_status</w:t>
            </w:r>
            <w:r>
              <w:rPr>
                <w:noProof/>
                <w:szCs w:val="28"/>
              </w:rPr>
              <w:t>’</w:t>
            </w:r>
            <w:r w:rsidRPr="0003679A">
              <w:rPr>
                <w:noProof/>
                <w:szCs w:val="28"/>
              </w:rPr>
              <w:t xml:space="preserve"> ,</w:t>
            </w:r>
            <w:r>
              <w:rPr>
                <w:noProof/>
                <w:szCs w:val="28"/>
              </w:rPr>
              <w:t xml:space="preserve"> ‘</w:t>
            </w:r>
            <w:r w:rsidRPr="0003679A">
              <w:rPr>
                <w:noProof/>
                <w:szCs w:val="28"/>
              </w:rPr>
              <w:t>loan_amnt</w:t>
            </w:r>
            <w:r>
              <w:rPr>
                <w:noProof/>
                <w:szCs w:val="28"/>
              </w:rPr>
              <w:t>’</w:t>
            </w:r>
            <w:r w:rsidRPr="0003679A">
              <w:rPr>
                <w:noProof/>
                <w:szCs w:val="28"/>
              </w:rPr>
              <w:t xml:space="preserve"> , </w:t>
            </w:r>
            <w:r>
              <w:rPr>
                <w:noProof/>
                <w:szCs w:val="28"/>
              </w:rPr>
              <w:t>‘</w:t>
            </w:r>
            <w:r w:rsidRPr="0003679A">
              <w:rPr>
                <w:noProof/>
                <w:szCs w:val="28"/>
              </w:rPr>
              <w:t>int_rate</w:t>
            </w:r>
            <w:r>
              <w:rPr>
                <w:noProof/>
                <w:szCs w:val="28"/>
              </w:rPr>
              <w:t>’</w:t>
            </w:r>
            <w:r w:rsidRPr="0003679A">
              <w:rPr>
                <w:noProof/>
                <w:szCs w:val="28"/>
              </w:rPr>
              <w:t xml:space="preserve"> , </w:t>
            </w:r>
            <w:r>
              <w:rPr>
                <w:noProof/>
                <w:szCs w:val="28"/>
              </w:rPr>
              <w:t>‘</w:t>
            </w:r>
            <w:r w:rsidRPr="0003679A">
              <w:rPr>
                <w:noProof/>
                <w:szCs w:val="28"/>
              </w:rPr>
              <w:t>grade</w:t>
            </w:r>
            <w:r>
              <w:rPr>
                <w:noProof/>
                <w:szCs w:val="28"/>
              </w:rPr>
              <w:t>’</w:t>
            </w:r>
            <w:r w:rsidRPr="0003679A">
              <w:rPr>
                <w:noProof/>
                <w:szCs w:val="28"/>
              </w:rPr>
              <w:t xml:space="preserve"> , </w:t>
            </w:r>
            <w:r>
              <w:rPr>
                <w:noProof/>
                <w:szCs w:val="28"/>
              </w:rPr>
              <w:t>‘</w:t>
            </w:r>
            <w:r w:rsidRPr="0003679A">
              <w:rPr>
                <w:noProof/>
                <w:szCs w:val="28"/>
              </w:rPr>
              <w:t>emp_length</w:t>
            </w:r>
            <w:r>
              <w:rPr>
                <w:noProof/>
                <w:szCs w:val="28"/>
              </w:rPr>
              <w:t>’</w:t>
            </w:r>
            <w:r w:rsidRPr="0003679A">
              <w:rPr>
                <w:noProof/>
                <w:szCs w:val="28"/>
              </w:rPr>
              <w:t xml:space="preserve"> </w:t>
            </w:r>
            <w:r>
              <w:rPr>
                <w:noProof/>
                <w:szCs w:val="28"/>
              </w:rPr>
              <w:t>, ‘</w:t>
            </w:r>
            <w:r w:rsidRPr="0003679A">
              <w:rPr>
                <w:noProof/>
                <w:szCs w:val="28"/>
              </w:rPr>
              <w:t>home_ownership</w:t>
            </w:r>
            <w:r>
              <w:rPr>
                <w:noProof/>
                <w:szCs w:val="28"/>
              </w:rPr>
              <w:t>’</w:t>
            </w:r>
            <w:r w:rsidRPr="0003679A">
              <w:rPr>
                <w:noProof/>
                <w:szCs w:val="28"/>
              </w:rPr>
              <w:t xml:space="preserve"> , </w:t>
            </w:r>
            <w:r>
              <w:rPr>
                <w:noProof/>
                <w:szCs w:val="28"/>
              </w:rPr>
              <w:t>‘</w:t>
            </w:r>
            <w:r w:rsidRPr="0003679A">
              <w:rPr>
                <w:noProof/>
                <w:szCs w:val="28"/>
              </w:rPr>
              <w:t>annual_inc</w:t>
            </w:r>
            <w:r>
              <w:rPr>
                <w:noProof/>
                <w:szCs w:val="28"/>
              </w:rPr>
              <w:t>’</w:t>
            </w:r>
            <w:r w:rsidRPr="0003679A">
              <w:rPr>
                <w:noProof/>
                <w:szCs w:val="28"/>
              </w:rPr>
              <w:t xml:space="preserve"> , </w:t>
            </w:r>
            <w:r>
              <w:rPr>
                <w:noProof/>
                <w:szCs w:val="28"/>
              </w:rPr>
              <w:t>‘</w:t>
            </w:r>
            <w:r w:rsidRPr="0003679A">
              <w:rPr>
                <w:noProof/>
                <w:szCs w:val="28"/>
              </w:rPr>
              <w:t>term</w:t>
            </w:r>
            <w:r>
              <w:rPr>
                <w:noProof/>
                <w:szCs w:val="28"/>
              </w:rPr>
              <w:t>’]</w:t>
            </w:r>
          </w:p>
          <w:p w14:paraId="2D8425D4" w14:textId="3EA618C9" w:rsidR="00DE4F9D" w:rsidRDefault="00DE4F9D" w:rsidP="0003679A">
            <w:pPr>
              <w:pStyle w:val="Content"/>
              <w:rPr>
                <w:noProof/>
                <w:szCs w:val="28"/>
              </w:rPr>
            </w:pPr>
          </w:p>
          <w:p w14:paraId="0511B7E8" w14:textId="79C66435" w:rsidR="002D5199" w:rsidRDefault="002D5199" w:rsidP="0003679A">
            <w:pPr>
              <w:pStyle w:val="Content"/>
              <w:rPr>
                <w:noProof/>
                <w:szCs w:val="28"/>
              </w:rPr>
            </w:pPr>
            <w:r>
              <w:rPr>
                <w:noProof/>
                <w:szCs w:val="28"/>
              </w:rPr>
              <w:t xml:space="preserve"># </w:t>
            </w:r>
            <w:r w:rsidR="000B6863">
              <w:rPr>
                <w:noProof/>
                <w:szCs w:val="28"/>
              </w:rPr>
              <w:t>create custom pre-processing estimator so that it can be used in pipeline</w:t>
            </w:r>
          </w:p>
          <w:p w14:paraId="11FC7700" w14:textId="0B52D66C" w:rsidR="002D5199" w:rsidRDefault="000B6863" w:rsidP="0003679A">
            <w:pPr>
              <w:pStyle w:val="Content"/>
              <w:rPr>
                <w:noProof/>
                <w:szCs w:val="28"/>
              </w:rPr>
            </w:pPr>
            <w:r>
              <w:rPr>
                <w:noProof/>
                <w:szCs w:val="28"/>
              </w:rPr>
              <w:t>Class PreProcessing(BaseEstimator, TransformerMixin):</w:t>
            </w:r>
          </w:p>
          <w:p w14:paraId="42228D8E" w14:textId="516E6864" w:rsidR="001918BC" w:rsidRDefault="001918BC" w:rsidP="0003679A">
            <w:pPr>
              <w:pStyle w:val="Content"/>
              <w:rPr>
                <w:noProof/>
                <w:szCs w:val="28"/>
              </w:rPr>
            </w:pPr>
            <w:r>
              <w:rPr>
                <w:noProof/>
                <w:szCs w:val="28"/>
              </w:rPr>
              <w:t xml:space="preserve">          Def _ _init_ _(self): pass</w:t>
            </w:r>
          </w:p>
          <w:p w14:paraId="2AE4CAC9" w14:textId="37E6BE16" w:rsidR="001918BC" w:rsidRDefault="001918BC" w:rsidP="0003679A">
            <w:pPr>
              <w:pStyle w:val="Content"/>
              <w:rPr>
                <w:noProof/>
                <w:szCs w:val="28"/>
              </w:rPr>
            </w:pPr>
            <w:r>
              <w:rPr>
                <w:noProof/>
                <w:szCs w:val="28"/>
              </w:rPr>
              <w:t xml:space="preserve">          Def transform(self, loandata):</w:t>
            </w:r>
          </w:p>
          <w:p w14:paraId="7B049995" w14:textId="0B0090C9" w:rsidR="001918BC" w:rsidRDefault="001918BC" w:rsidP="001918BC">
            <w:pPr>
              <w:pStyle w:val="Content"/>
              <w:rPr>
                <w:noProof/>
                <w:szCs w:val="28"/>
              </w:rPr>
            </w:pPr>
            <w:r>
              <w:rPr>
                <w:noProof/>
                <w:szCs w:val="28"/>
              </w:rPr>
              <w:t xml:space="preserve">                 </w:t>
            </w:r>
            <w:r>
              <w:rPr>
                <w:noProof/>
                <w:szCs w:val="28"/>
              </w:rPr>
              <w:t>pred_var = [‘</w:t>
            </w:r>
            <w:r w:rsidRPr="0003679A">
              <w:rPr>
                <w:noProof/>
                <w:szCs w:val="28"/>
              </w:rPr>
              <w:t>loan_status</w:t>
            </w:r>
            <w:r>
              <w:rPr>
                <w:noProof/>
                <w:szCs w:val="28"/>
              </w:rPr>
              <w:t>’</w:t>
            </w:r>
            <w:r w:rsidRPr="0003679A">
              <w:rPr>
                <w:noProof/>
                <w:szCs w:val="28"/>
              </w:rPr>
              <w:t xml:space="preserve"> ,</w:t>
            </w:r>
            <w:r>
              <w:rPr>
                <w:noProof/>
                <w:szCs w:val="28"/>
              </w:rPr>
              <w:t xml:space="preserve"> ‘</w:t>
            </w:r>
            <w:r w:rsidRPr="0003679A">
              <w:rPr>
                <w:noProof/>
                <w:szCs w:val="28"/>
              </w:rPr>
              <w:t>loan_amnt</w:t>
            </w:r>
            <w:r>
              <w:rPr>
                <w:noProof/>
                <w:szCs w:val="28"/>
              </w:rPr>
              <w:t>’</w:t>
            </w:r>
            <w:r w:rsidRPr="0003679A">
              <w:rPr>
                <w:noProof/>
                <w:szCs w:val="28"/>
              </w:rPr>
              <w:t xml:space="preserve"> , </w:t>
            </w:r>
            <w:r>
              <w:rPr>
                <w:noProof/>
                <w:szCs w:val="28"/>
              </w:rPr>
              <w:t>‘</w:t>
            </w:r>
            <w:r w:rsidRPr="0003679A">
              <w:rPr>
                <w:noProof/>
                <w:szCs w:val="28"/>
              </w:rPr>
              <w:t>int_rate</w:t>
            </w:r>
            <w:r>
              <w:rPr>
                <w:noProof/>
                <w:szCs w:val="28"/>
              </w:rPr>
              <w:t>’</w:t>
            </w:r>
            <w:r w:rsidRPr="0003679A">
              <w:rPr>
                <w:noProof/>
                <w:szCs w:val="28"/>
              </w:rPr>
              <w:t xml:space="preserve"> , </w:t>
            </w:r>
            <w:r>
              <w:rPr>
                <w:noProof/>
                <w:szCs w:val="28"/>
              </w:rPr>
              <w:t>‘</w:t>
            </w:r>
            <w:r w:rsidRPr="0003679A">
              <w:rPr>
                <w:noProof/>
                <w:szCs w:val="28"/>
              </w:rPr>
              <w:t>grade</w:t>
            </w:r>
            <w:r>
              <w:rPr>
                <w:noProof/>
                <w:szCs w:val="28"/>
              </w:rPr>
              <w:t>’</w:t>
            </w:r>
            <w:r w:rsidRPr="0003679A">
              <w:rPr>
                <w:noProof/>
                <w:szCs w:val="28"/>
              </w:rPr>
              <w:t xml:space="preserve"> , </w:t>
            </w:r>
            <w:r>
              <w:rPr>
                <w:noProof/>
                <w:szCs w:val="28"/>
              </w:rPr>
              <w:t>‘</w:t>
            </w:r>
            <w:r w:rsidRPr="0003679A">
              <w:rPr>
                <w:noProof/>
                <w:szCs w:val="28"/>
              </w:rPr>
              <w:t>emp_length</w:t>
            </w:r>
            <w:r>
              <w:rPr>
                <w:noProof/>
                <w:szCs w:val="28"/>
              </w:rPr>
              <w:t>’</w:t>
            </w:r>
            <w:r w:rsidRPr="0003679A">
              <w:rPr>
                <w:noProof/>
                <w:szCs w:val="28"/>
              </w:rPr>
              <w:t xml:space="preserve"> </w:t>
            </w:r>
            <w:r>
              <w:rPr>
                <w:noProof/>
                <w:szCs w:val="28"/>
              </w:rPr>
              <w:t>,</w:t>
            </w:r>
            <w:r w:rsidR="00F453D0">
              <w:rPr>
                <w:noProof/>
                <w:szCs w:val="28"/>
              </w:rPr>
              <w:t xml:space="preserve"> </w:t>
            </w:r>
            <w:r>
              <w:rPr>
                <w:noProof/>
                <w:szCs w:val="28"/>
              </w:rPr>
              <w:t>‘</w:t>
            </w:r>
            <w:r w:rsidRPr="0003679A">
              <w:rPr>
                <w:noProof/>
                <w:szCs w:val="28"/>
              </w:rPr>
              <w:t>home_ownership</w:t>
            </w:r>
            <w:r>
              <w:rPr>
                <w:noProof/>
                <w:szCs w:val="28"/>
              </w:rPr>
              <w:t>’</w:t>
            </w:r>
            <w:r w:rsidRPr="0003679A">
              <w:rPr>
                <w:noProof/>
                <w:szCs w:val="28"/>
              </w:rPr>
              <w:t xml:space="preserve"> , </w:t>
            </w:r>
            <w:r>
              <w:rPr>
                <w:noProof/>
                <w:szCs w:val="28"/>
              </w:rPr>
              <w:t>‘</w:t>
            </w:r>
            <w:r w:rsidRPr="0003679A">
              <w:rPr>
                <w:noProof/>
                <w:szCs w:val="28"/>
              </w:rPr>
              <w:t>annual_inc</w:t>
            </w:r>
            <w:r>
              <w:rPr>
                <w:noProof/>
                <w:szCs w:val="28"/>
              </w:rPr>
              <w:t>’</w:t>
            </w:r>
            <w:r w:rsidRPr="0003679A">
              <w:rPr>
                <w:noProof/>
                <w:szCs w:val="28"/>
              </w:rPr>
              <w:t xml:space="preserve"> , </w:t>
            </w:r>
            <w:r>
              <w:rPr>
                <w:noProof/>
                <w:szCs w:val="28"/>
              </w:rPr>
              <w:t>‘</w:t>
            </w:r>
            <w:r w:rsidRPr="0003679A">
              <w:rPr>
                <w:noProof/>
                <w:szCs w:val="28"/>
              </w:rPr>
              <w:t>term</w:t>
            </w:r>
            <w:r>
              <w:rPr>
                <w:noProof/>
                <w:szCs w:val="28"/>
              </w:rPr>
              <w:t>’]</w:t>
            </w:r>
          </w:p>
          <w:p w14:paraId="57C19602" w14:textId="543B49B8" w:rsidR="001918BC" w:rsidRDefault="001918BC" w:rsidP="0003679A">
            <w:pPr>
              <w:pStyle w:val="Content"/>
              <w:rPr>
                <w:noProof/>
                <w:szCs w:val="28"/>
              </w:rPr>
            </w:pPr>
            <w:r>
              <w:rPr>
                <w:noProof/>
                <w:szCs w:val="28"/>
              </w:rPr>
              <w:t xml:space="preserve">                 loandata = loandata[pred_var]</w:t>
            </w:r>
          </w:p>
          <w:p w14:paraId="0187FC54" w14:textId="02E37F51" w:rsidR="001918BC" w:rsidRDefault="001918BC" w:rsidP="0003679A">
            <w:pPr>
              <w:pStyle w:val="Content"/>
              <w:rPr>
                <w:noProof/>
                <w:szCs w:val="28"/>
              </w:rPr>
            </w:pPr>
            <w:r>
              <w:rPr>
                <w:noProof/>
                <w:szCs w:val="28"/>
              </w:rPr>
              <w:t xml:space="preserve">                 loan_status</w:t>
            </w:r>
            <w:r w:rsidR="00F453D0">
              <w:rPr>
                <w:noProof/>
                <w:szCs w:val="28"/>
              </w:rPr>
              <w:t>.replace(</w:t>
            </w:r>
            <w:r>
              <w:rPr>
                <w:noProof/>
                <w:szCs w:val="28"/>
              </w:rPr>
              <w:t>{‘Fully Paid’ : Good Loan, ‘Charged Off’ : Bad Loan</w:t>
            </w:r>
            <w:r w:rsidR="00F453D0">
              <w:rPr>
                <w:noProof/>
                <w:szCs w:val="28"/>
              </w:rPr>
              <w:t xml:space="preserve">, ‘Current’ : Good Loan, ‘Default’ : Bad Loan, ‘Late (31-120 days)’ : Bad Loan, ‘In Grace Period’ : Bad Loan, </w:t>
            </w:r>
            <w:r w:rsidR="00F453D0">
              <w:rPr>
                <w:noProof/>
                <w:szCs w:val="28"/>
              </w:rPr>
              <w:t>‘Late (</w:t>
            </w:r>
            <w:r w:rsidR="00F453D0">
              <w:rPr>
                <w:noProof/>
                <w:szCs w:val="28"/>
              </w:rPr>
              <w:t>16-30</w:t>
            </w:r>
            <w:r w:rsidR="00F453D0">
              <w:rPr>
                <w:noProof/>
                <w:szCs w:val="28"/>
              </w:rPr>
              <w:t xml:space="preserve"> days)’ : Bad Loan,</w:t>
            </w:r>
            <w:r w:rsidR="00F453D0">
              <w:rPr>
                <w:noProof/>
                <w:szCs w:val="28"/>
              </w:rPr>
              <w:t xml:space="preserve"> ‘NMCP Fully Paid’ : Bad Loan, </w:t>
            </w:r>
            <w:r w:rsidR="00F453D0">
              <w:rPr>
                <w:noProof/>
                <w:szCs w:val="28"/>
              </w:rPr>
              <w:t xml:space="preserve">‘NMCP </w:t>
            </w:r>
            <w:r w:rsidR="00F453D0">
              <w:rPr>
                <w:noProof/>
                <w:szCs w:val="28"/>
              </w:rPr>
              <w:t>Charged Off</w:t>
            </w:r>
            <w:r w:rsidR="00F453D0">
              <w:rPr>
                <w:noProof/>
                <w:szCs w:val="28"/>
              </w:rPr>
              <w:t>’ : Bad Loan</w:t>
            </w:r>
            <w:r w:rsidR="00F453D0">
              <w:rPr>
                <w:noProof/>
                <w:szCs w:val="28"/>
              </w:rPr>
              <w:t>, ‘Issued’ : Good Loan}, inplace=True)</w:t>
            </w:r>
          </w:p>
          <w:p w14:paraId="063AA386" w14:textId="77777777" w:rsidR="00F453D0" w:rsidRDefault="00F453D0" w:rsidP="0003679A">
            <w:pPr>
              <w:pStyle w:val="Content"/>
              <w:rPr>
                <w:noProof/>
                <w:szCs w:val="28"/>
              </w:rPr>
            </w:pPr>
            <w:r>
              <w:rPr>
                <w:noProof/>
                <w:szCs w:val="28"/>
              </w:rPr>
              <w:t xml:space="preserve">                return loandata.as_matrix()</w:t>
            </w:r>
          </w:p>
          <w:p w14:paraId="4E9F3EC0" w14:textId="3D33998F" w:rsidR="001918BC" w:rsidRDefault="00F453D0" w:rsidP="0003679A">
            <w:pPr>
              <w:pStyle w:val="Content"/>
              <w:rPr>
                <w:noProof/>
                <w:szCs w:val="28"/>
              </w:rPr>
            </w:pPr>
            <w:r>
              <w:rPr>
                <w:noProof/>
                <w:szCs w:val="28"/>
              </w:rPr>
              <w:t xml:space="preserve">                return self()</w:t>
            </w:r>
            <w:r w:rsidR="001918BC">
              <w:rPr>
                <w:noProof/>
                <w:szCs w:val="28"/>
              </w:rPr>
              <w:t xml:space="preserve">          </w:t>
            </w:r>
          </w:p>
          <w:p w14:paraId="07F4351C" w14:textId="77777777" w:rsidR="002D5199" w:rsidRDefault="002D5199" w:rsidP="0003679A">
            <w:pPr>
              <w:pStyle w:val="Content"/>
              <w:rPr>
                <w:noProof/>
                <w:szCs w:val="28"/>
              </w:rPr>
            </w:pPr>
          </w:p>
          <w:p w14:paraId="2B32ED9B" w14:textId="7D908D28" w:rsidR="0003679A" w:rsidRDefault="0003679A" w:rsidP="0003679A">
            <w:pPr>
              <w:pStyle w:val="Content"/>
              <w:rPr>
                <w:noProof/>
                <w:szCs w:val="28"/>
              </w:rPr>
            </w:pPr>
            <w:r>
              <w:rPr>
                <w:noProof/>
                <w:szCs w:val="28"/>
              </w:rPr>
              <w:t># Creating training and test datasets</w:t>
            </w:r>
          </w:p>
          <w:p w14:paraId="6919A3AE" w14:textId="036DB6B4" w:rsidR="0003679A" w:rsidRDefault="0003679A" w:rsidP="0003679A">
            <w:pPr>
              <w:pStyle w:val="Content"/>
              <w:rPr>
                <w:noProof/>
                <w:szCs w:val="28"/>
              </w:rPr>
            </w:pPr>
            <w:r>
              <w:rPr>
                <w:noProof/>
                <w:szCs w:val="28"/>
              </w:rPr>
              <w:t>X_train, X_test, y_train, y_test =  train_test_split(data[pred_var], data[‘loan_status’], test_size=0.25)</w:t>
            </w:r>
          </w:p>
          <w:p w14:paraId="243114BC" w14:textId="77777777" w:rsidR="0003679A" w:rsidRDefault="0003679A" w:rsidP="003F5D77">
            <w:pPr>
              <w:pStyle w:val="Content"/>
              <w:rPr>
                <w:noProof/>
                <w:szCs w:val="28"/>
              </w:rPr>
            </w:pPr>
          </w:p>
          <w:p w14:paraId="74461912" w14:textId="77777777" w:rsidR="007C1F2C" w:rsidRDefault="007C1F2C" w:rsidP="003F5D77">
            <w:pPr>
              <w:pStyle w:val="Content"/>
              <w:rPr>
                <w:noProof/>
                <w:szCs w:val="28"/>
              </w:rPr>
            </w:pPr>
          </w:p>
          <w:p w14:paraId="4356F5EB" w14:textId="7FD9DBBA" w:rsidR="00524C4F" w:rsidRDefault="000B6863" w:rsidP="003F5D77">
            <w:pPr>
              <w:pStyle w:val="Content"/>
              <w:rPr>
                <w:noProof/>
                <w:szCs w:val="28"/>
              </w:rPr>
            </w:pPr>
            <w:r>
              <w:rPr>
                <w:noProof/>
                <w:szCs w:val="28"/>
              </w:rPr>
              <w:t xml:space="preserve"># </w:t>
            </w:r>
            <w:r w:rsidR="00524C4F">
              <w:rPr>
                <w:noProof/>
                <w:szCs w:val="28"/>
              </w:rPr>
              <w:t>Convert train and test set to numpy array</w:t>
            </w:r>
            <w:r w:rsidR="007C1F2C">
              <w:rPr>
                <w:noProof/>
                <w:szCs w:val="28"/>
              </w:rPr>
              <w:t>:</w:t>
            </w:r>
          </w:p>
          <w:p w14:paraId="535AAB4E" w14:textId="437C7A4F" w:rsidR="007C1F2C" w:rsidRPr="007C1F2C" w:rsidRDefault="007C1F2C" w:rsidP="007C1F2C">
            <w:pPr>
              <w:pStyle w:val="Content"/>
              <w:pBdr>
                <w:top w:val="dashed" w:sz="6" w:space="7" w:color="CCCCCC"/>
                <w:left w:val="dashed" w:sz="6" w:space="7" w:color="CCCCCC"/>
                <w:bottom w:val="dashed" w:sz="6" w:space="7" w:color="CCCCCC"/>
                <w:right w:val="dashed" w:sz="6" w:space="7" w:color="CCCCCC"/>
              </w:pBdr>
              <w:rPr>
                <w:noProof/>
                <w:szCs w:val="28"/>
              </w:rPr>
            </w:pPr>
            <w:proofErr w:type="spellStart"/>
            <w:r>
              <w:rPr>
                <w:rStyle w:val="n"/>
                <w:rFonts w:ascii="Consolas" w:hAnsi="Consolas"/>
                <w:color w:val="333333"/>
              </w:rPr>
              <w:t>y</w:t>
            </w:r>
            <w:r w:rsidRPr="007C1F2C">
              <w:rPr>
                <w:noProof/>
                <w:szCs w:val="28"/>
              </w:rPr>
              <w:t>_train</w:t>
            </w:r>
            <w:proofErr w:type="spellEnd"/>
            <w:r w:rsidRPr="007C1F2C">
              <w:rPr>
                <w:noProof/>
                <w:szCs w:val="28"/>
              </w:rPr>
              <w:t xml:space="preserve"> = y_train.replace({'</w:t>
            </w:r>
            <w:r>
              <w:rPr>
                <w:noProof/>
                <w:szCs w:val="28"/>
              </w:rPr>
              <w:t>Good Loan</w:t>
            </w:r>
            <w:r w:rsidRPr="007C1F2C">
              <w:rPr>
                <w:noProof/>
                <w:szCs w:val="28"/>
              </w:rPr>
              <w:t>':1, '</w:t>
            </w:r>
            <w:r>
              <w:rPr>
                <w:noProof/>
                <w:szCs w:val="28"/>
              </w:rPr>
              <w:t>Bad Loan</w:t>
            </w:r>
            <w:r w:rsidRPr="007C1F2C">
              <w:rPr>
                <w:noProof/>
                <w:szCs w:val="28"/>
              </w:rPr>
              <w:t>':0}).as_matrix()</w:t>
            </w:r>
          </w:p>
          <w:p w14:paraId="586AB097" w14:textId="3836EAEC" w:rsidR="007C1F2C" w:rsidRPr="007C1F2C" w:rsidRDefault="007C1F2C" w:rsidP="007C1F2C">
            <w:pPr>
              <w:pStyle w:val="Content"/>
              <w:pBdr>
                <w:top w:val="dashed" w:sz="6" w:space="7" w:color="CCCCCC"/>
                <w:left w:val="dashed" w:sz="6" w:space="7" w:color="CCCCCC"/>
                <w:bottom w:val="dashed" w:sz="6" w:space="7" w:color="CCCCCC"/>
                <w:right w:val="dashed" w:sz="6" w:space="7" w:color="CCCCCC"/>
              </w:pBdr>
              <w:rPr>
                <w:noProof/>
                <w:szCs w:val="28"/>
              </w:rPr>
            </w:pPr>
            <w:r w:rsidRPr="007C1F2C">
              <w:rPr>
                <w:noProof/>
                <w:szCs w:val="28"/>
              </w:rPr>
              <w:t>y_test = y_test.replace({'</w:t>
            </w:r>
            <w:r>
              <w:rPr>
                <w:noProof/>
                <w:szCs w:val="28"/>
              </w:rPr>
              <w:t>Good Loan</w:t>
            </w:r>
            <w:r w:rsidRPr="007C1F2C">
              <w:rPr>
                <w:noProof/>
                <w:szCs w:val="28"/>
              </w:rPr>
              <w:t>':1, '</w:t>
            </w:r>
            <w:r>
              <w:rPr>
                <w:noProof/>
                <w:szCs w:val="28"/>
              </w:rPr>
              <w:t>Bad Loan</w:t>
            </w:r>
            <w:r w:rsidRPr="007C1F2C">
              <w:rPr>
                <w:noProof/>
                <w:szCs w:val="28"/>
              </w:rPr>
              <w:t>':0}).as_matrix()</w:t>
            </w:r>
          </w:p>
          <w:p w14:paraId="603BF836" w14:textId="335AF109" w:rsidR="00524C4F" w:rsidRDefault="00524C4F" w:rsidP="003F5D77">
            <w:pPr>
              <w:pStyle w:val="Content"/>
              <w:rPr>
                <w:noProof/>
                <w:szCs w:val="28"/>
              </w:rPr>
            </w:pPr>
          </w:p>
          <w:p w14:paraId="2691C26C" w14:textId="5168B99A" w:rsidR="000B6863" w:rsidRDefault="000B6863" w:rsidP="003F5D77">
            <w:pPr>
              <w:pStyle w:val="Content"/>
              <w:rPr>
                <w:noProof/>
                <w:szCs w:val="28"/>
              </w:rPr>
            </w:pPr>
            <w:r>
              <w:rPr>
                <w:noProof/>
                <w:szCs w:val="28"/>
              </w:rPr>
              <w:t># Create Random Forest object</w:t>
            </w:r>
          </w:p>
          <w:p w14:paraId="42DDBBB0" w14:textId="63CF663B" w:rsidR="002D5199" w:rsidRDefault="002D5199" w:rsidP="003F5D77">
            <w:pPr>
              <w:pStyle w:val="Content"/>
              <w:rPr>
                <w:noProof/>
                <w:szCs w:val="28"/>
              </w:rPr>
            </w:pPr>
            <w:r>
              <w:rPr>
                <w:noProof/>
                <w:szCs w:val="28"/>
              </w:rPr>
              <w:t xml:space="preserve">randomforestclassifier = </w:t>
            </w:r>
            <w:r w:rsidRPr="002D3005">
              <w:rPr>
                <w:noProof/>
                <w:szCs w:val="28"/>
              </w:rPr>
              <w:t>RandomForestClassifier(bootstrap=True, criterion='gini'</w:t>
            </w:r>
            <w:r>
              <w:rPr>
                <w:noProof/>
                <w:szCs w:val="28"/>
              </w:rPr>
              <w:t>,</w:t>
            </w:r>
            <w:r w:rsidRPr="002D3005">
              <w:rPr>
                <w:noProof/>
                <w:szCs w:val="28"/>
              </w:rPr>
              <w:t>max_depth=</w:t>
            </w:r>
            <w:r>
              <w:rPr>
                <w:noProof/>
                <w:szCs w:val="28"/>
              </w:rPr>
              <w:t>8</w:t>
            </w:r>
            <w:r w:rsidRPr="002D3005">
              <w:rPr>
                <w:noProof/>
                <w:szCs w:val="28"/>
              </w:rPr>
              <w:t>,</w:t>
            </w:r>
            <w:r>
              <w:rPr>
                <w:noProof/>
                <w:szCs w:val="28"/>
              </w:rPr>
              <w:t xml:space="preserve"> </w:t>
            </w:r>
            <w:r w:rsidRPr="002D3005">
              <w:rPr>
                <w:noProof/>
                <w:szCs w:val="28"/>
              </w:rPr>
              <w:t>max_features='auto', max_leaf_nodes=</w:t>
            </w:r>
            <w:r>
              <w:rPr>
                <w:noProof/>
                <w:szCs w:val="28"/>
              </w:rPr>
              <w:t>20</w:t>
            </w:r>
            <w:r w:rsidRPr="002D3005">
              <w:rPr>
                <w:noProof/>
                <w:szCs w:val="28"/>
              </w:rPr>
              <w:t>,n_estimators=</w:t>
            </w:r>
            <w:r>
              <w:rPr>
                <w:noProof/>
                <w:szCs w:val="28"/>
              </w:rPr>
              <w:t>30</w:t>
            </w:r>
            <w:r w:rsidRPr="002D3005">
              <w:rPr>
                <w:noProof/>
                <w:szCs w:val="28"/>
              </w:rPr>
              <w:t>, n_jobs=1</w:t>
            </w:r>
            <w:r>
              <w:rPr>
                <w:noProof/>
                <w:szCs w:val="28"/>
              </w:rPr>
              <w:t>)</w:t>
            </w:r>
          </w:p>
          <w:p w14:paraId="7AA72A8D" w14:textId="39A53884" w:rsidR="00391E3F" w:rsidRDefault="00391E3F" w:rsidP="003F5D77">
            <w:pPr>
              <w:pStyle w:val="Content"/>
              <w:rPr>
                <w:noProof/>
                <w:szCs w:val="28"/>
              </w:rPr>
            </w:pPr>
          </w:p>
          <w:p w14:paraId="1275E531" w14:textId="41E1E280" w:rsidR="000B6863" w:rsidRDefault="000B6863" w:rsidP="003F5D77">
            <w:pPr>
              <w:pStyle w:val="Content"/>
              <w:rPr>
                <w:noProof/>
                <w:szCs w:val="28"/>
              </w:rPr>
            </w:pPr>
            <w:r>
              <w:rPr>
                <w:noProof/>
                <w:szCs w:val="28"/>
              </w:rPr>
              <w:t># Create pipeline</w:t>
            </w:r>
          </w:p>
          <w:p w14:paraId="708A4D23" w14:textId="1FF6818F" w:rsidR="002D3005" w:rsidRPr="002D3005" w:rsidRDefault="002D3005" w:rsidP="002D3005">
            <w:pPr>
              <w:pStyle w:val="Content"/>
              <w:pBdr>
                <w:top w:val="dashed" w:sz="6" w:space="7" w:color="CCCCCC"/>
                <w:left w:val="dashed" w:sz="6" w:space="7" w:color="CCCCCC"/>
                <w:bottom w:val="dashed" w:sz="6" w:space="7" w:color="CCCCCC"/>
                <w:right w:val="dashed" w:sz="6" w:space="7" w:color="CCCCCC"/>
              </w:pBdr>
              <w:rPr>
                <w:noProof/>
                <w:szCs w:val="28"/>
              </w:rPr>
            </w:pPr>
            <w:r w:rsidRPr="002D3005">
              <w:rPr>
                <w:noProof/>
                <w:szCs w:val="28"/>
              </w:rPr>
              <w:t>pipe = make_pipeline(PreProcessing(),RandomForestClassifier())</w:t>
            </w:r>
          </w:p>
          <w:p w14:paraId="58B77262" w14:textId="77777777" w:rsidR="002D3005" w:rsidRDefault="002D3005" w:rsidP="00A7363E">
            <w:pPr>
              <w:pStyle w:val="Content"/>
              <w:rPr>
                <w:noProof/>
                <w:szCs w:val="28"/>
              </w:rPr>
            </w:pPr>
          </w:p>
          <w:p w14:paraId="1198235C" w14:textId="1A47EACA" w:rsidR="00DE4F9D" w:rsidRDefault="00DE4F9D" w:rsidP="00A7363E">
            <w:pPr>
              <w:pStyle w:val="Content"/>
              <w:rPr>
                <w:noProof/>
                <w:szCs w:val="28"/>
              </w:rPr>
            </w:pPr>
            <w:r>
              <w:rPr>
                <w:noProof/>
                <w:szCs w:val="28"/>
              </w:rPr>
              <w:t># Fitting model</w:t>
            </w:r>
          </w:p>
          <w:p w14:paraId="4EF0AAF5" w14:textId="112C0C64" w:rsidR="00DE4F9D" w:rsidRDefault="00B378C5" w:rsidP="00A7363E">
            <w:pPr>
              <w:pStyle w:val="Content"/>
              <w:rPr>
                <w:noProof/>
                <w:szCs w:val="28"/>
              </w:rPr>
            </w:pPr>
            <w:r>
              <w:rPr>
                <w:noProof/>
                <w:szCs w:val="28"/>
              </w:rPr>
              <w:t>Pipe</w:t>
            </w:r>
            <w:r w:rsidR="00DE4F9D">
              <w:rPr>
                <w:noProof/>
                <w:szCs w:val="28"/>
              </w:rPr>
              <w:t>.fit(</w:t>
            </w:r>
            <w:r>
              <w:rPr>
                <w:noProof/>
                <w:szCs w:val="28"/>
              </w:rPr>
              <w:t>X_train</w:t>
            </w:r>
            <w:r w:rsidR="00DE4F9D">
              <w:rPr>
                <w:noProof/>
                <w:szCs w:val="28"/>
              </w:rPr>
              <w:t>, y_train)</w:t>
            </w:r>
          </w:p>
          <w:p w14:paraId="515DE995" w14:textId="77777777" w:rsidR="000B6863" w:rsidRDefault="000B6863" w:rsidP="00D16AF0">
            <w:pPr>
              <w:pStyle w:val="Content"/>
              <w:rPr>
                <w:noProof/>
                <w:szCs w:val="28"/>
              </w:rPr>
            </w:pPr>
          </w:p>
          <w:p w14:paraId="762A6EBE" w14:textId="11BB1694" w:rsidR="00F54276" w:rsidRDefault="00DE4F9D" w:rsidP="00D16AF0">
            <w:pPr>
              <w:pStyle w:val="Content"/>
              <w:rPr>
                <w:noProof/>
                <w:szCs w:val="28"/>
              </w:rPr>
            </w:pPr>
            <w:r>
              <w:rPr>
                <w:noProof/>
                <w:szCs w:val="28"/>
              </w:rPr>
              <w:t># Predict Output</w:t>
            </w:r>
          </w:p>
          <w:p w14:paraId="1E4AA4DD" w14:textId="7F96CED9" w:rsidR="00DE4F9D" w:rsidRDefault="00B378C5" w:rsidP="00D16AF0">
            <w:pPr>
              <w:pStyle w:val="Content"/>
              <w:rPr>
                <w:noProof/>
                <w:szCs w:val="28"/>
              </w:rPr>
            </w:pPr>
            <w:r>
              <w:rPr>
                <w:noProof/>
                <w:szCs w:val="28"/>
              </w:rPr>
              <w:t>Pipe</w:t>
            </w:r>
            <w:r w:rsidR="00DE4F9D">
              <w:rPr>
                <w:noProof/>
                <w:szCs w:val="28"/>
              </w:rPr>
              <w:t>.predict(X_test)</w:t>
            </w:r>
          </w:p>
          <w:p w14:paraId="578A5B1C" w14:textId="77777777" w:rsidR="006237DC" w:rsidRDefault="006237DC" w:rsidP="00D16AF0">
            <w:pPr>
              <w:pStyle w:val="Content"/>
              <w:rPr>
                <w:noProof/>
                <w:szCs w:val="28"/>
              </w:rPr>
            </w:pPr>
          </w:p>
          <w:p w14:paraId="67405C65" w14:textId="05724325" w:rsidR="00B378C5" w:rsidRDefault="006237DC" w:rsidP="00D16AF0">
            <w:pPr>
              <w:pStyle w:val="Content"/>
              <w:rPr>
                <w:noProof/>
                <w:szCs w:val="28"/>
              </w:rPr>
            </w:pPr>
            <w:r>
              <w:rPr>
                <w:noProof/>
                <w:szCs w:val="28"/>
              </w:rPr>
              <w:t xml:space="preserve">Note: The above code doesn’t </w:t>
            </w:r>
            <w:r w:rsidR="00C44B81">
              <w:rPr>
                <w:noProof/>
                <w:szCs w:val="28"/>
              </w:rPr>
              <w:t>have all data exploratory and all data cleaning steps required for the problem</w:t>
            </w:r>
            <w:r>
              <w:rPr>
                <w:noProof/>
                <w:szCs w:val="28"/>
              </w:rPr>
              <w:t>. I,ve added some important steps just to show that it can be done in python as well.</w:t>
            </w:r>
          </w:p>
          <w:p w14:paraId="35073E7D" w14:textId="71F51F71" w:rsidR="006237DC" w:rsidRDefault="006237DC" w:rsidP="00D16AF0">
            <w:pPr>
              <w:pStyle w:val="Content"/>
              <w:rPr>
                <w:noProof/>
                <w:szCs w:val="28"/>
              </w:rPr>
            </w:pPr>
          </w:p>
          <w:p w14:paraId="63C430AE" w14:textId="77777777" w:rsidR="006237DC" w:rsidRPr="003D392D" w:rsidRDefault="006237DC" w:rsidP="00D16AF0">
            <w:pPr>
              <w:pStyle w:val="Content"/>
              <w:rPr>
                <w:noProof/>
                <w:szCs w:val="28"/>
              </w:rPr>
            </w:pPr>
          </w:p>
          <w:p w14:paraId="7AA25267" w14:textId="0B869B51" w:rsidR="006237DC" w:rsidRDefault="006237DC" w:rsidP="00D16AF0">
            <w:pPr>
              <w:pStyle w:val="Content"/>
              <w:rPr>
                <w:b/>
                <w:noProof/>
                <w:sz w:val="44"/>
                <w:szCs w:val="44"/>
              </w:rPr>
            </w:pPr>
          </w:p>
          <w:p w14:paraId="460120BB" w14:textId="34518984" w:rsidR="00C44B81" w:rsidRDefault="00C44B81" w:rsidP="00D16AF0">
            <w:pPr>
              <w:pStyle w:val="Content"/>
              <w:rPr>
                <w:b/>
                <w:noProof/>
                <w:sz w:val="44"/>
                <w:szCs w:val="44"/>
              </w:rPr>
            </w:pPr>
          </w:p>
          <w:p w14:paraId="37154FCA" w14:textId="47A2D31F" w:rsidR="00C44B81" w:rsidRDefault="00C44B81" w:rsidP="00D16AF0">
            <w:pPr>
              <w:pStyle w:val="Content"/>
              <w:rPr>
                <w:b/>
                <w:noProof/>
                <w:sz w:val="44"/>
                <w:szCs w:val="44"/>
              </w:rPr>
            </w:pPr>
          </w:p>
          <w:p w14:paraId="4C8A24D4" w14:textId="6AB3A750" w:rsidR="00C44B81" w:rsidRDefault="00C44B81" w:rsidP="00D16AF0">
            <w:pPr>
              <w:pStyle w:val="Content"/>
              <w:rPr>
                <w:b/>
                <w:noProof/>
                <w:sz w:val="44"/>
                <w:szCs w:val="44"/>
              </w:rPr>
            </w:pPr>
          </w:p>
          <w:p w14:paraId="0926A126" w14:textId="2A00F6AA" w:rsidR="00C44B81" w:rsidRDefault="00C44B81" w:rsidP="00D16AF0">
            <w:pPr>
              <w:pStyle w:val="Content"/>
              <w:rPr>
                <w:b/>
                <w:noProof/>
                <w:sz w:val="44"/>
                <w:szCs w:val="44"/>
              </w:rPr>
            </w:pPr>
          </w:p>
          <w:p w14:paraId="020392A8" w14:textId="5E1DE1AA" w:rsidR="00C44B81" w:rsidRDefault="00C44B81" w:rsidP="00D16AF0">
            <w:pPr>
              <w:pStyle w:val="Content"/>
              <w:rPr>
                <w:b/>
                <w:noProof/>
                <w:sz w:val="44"/>
                <w:szCs w:val="44"/>
              </w:rPr>
            </w:pPr>
          </w:p>
          <w:p w14:paraId="3B671E29" w14:textId="7DFCEED8" w:rsidR="00C44B81" w:rsidRDefault="00C44B81" w:rsidP="00D16AF0">
            <w:pPr>
              <w:pStyle w:val="Content"/>
              <w:rPr>
                <w:b/>
                <w:noProof/>
                <w:sz w:val="44"/>
                <w:szCs w:val="44"/>
              </w:rPr>
            </w:pPr>
          </w:p>
          <w:p w14:paraId="6B63E082" w14:textId="77777777" w:rsidR="00C44B81" w:rsidRDefault="00C44B81" w:rsidP="00D16AF0">
            <w:pPr>
              <w:pStyle w:val="Content"/>
              <w:rPr>
                <w:b/>
                <w:noProof/>
                <w:sz w:val="44"/>
                <w:szCs w:val="44"/>
              </w:rPr>
            </w:pPr>
          </w:p>
          <w:p w14:paraId="1DADBD14" w14:textId="2AF4565F" w:rsidR="00C259B3" w:rsidRDefault="00F54276" w:rsidP="00D16AF0">
            <w:pPr>
              <w:pStyle w:val="Content"/>
              <w:rPr>
                <w:b/>
                <w:noProof/>
                <w:sz w:val="44"/>
                <w:szCs w:val="44"/>
              </w:rPr>
            </w:pPr>
            <w:r w:rsidRPr="00F54276">
              <w:rPr>
                <w:b/>
                <w:noProof/>
                <w:sz w:val="44"/>
                <w:szCs w:val="44"/>
              </w:rPr>
              <w:lastRenderedPageBreak/>
              <w:t>Data Modelling</w:t>
            </w:r>
          </w:p>
          <w:p w14:paraId="7D941892" w14:textId="1CCBF02F" w:rsidR="00565B77" w:rsidRPr="00BD22E5" w:rsidRDefault="00565B77" w:rsidP="00D16AF0">
            <w:pPr>
              <w:pStyle w:val="Content"/>
              <w:rPr>
                <w:b/>
                <w:i/>
                <w:noProof/>
                <w:szCs w:val="28"/>
              </w:rPr>
            </w:pPr>
          </w:p>
          <w:p w14:paraId="174BC6A0" w14:textId="77777777" w:rsidR="00F54276" w:rsidRDefault="00F54276" w:rsidP="00C66582">
            <w:pPr>
              <w:pStyle w:val="Content"/>
              <w:numPr>
                <w:ilvl w:val="0"/>
                <w:numId w:val="10"/>
              </w:numPr>
              <w:rPr>
                <w:noProof/>
                <w:szCs w:val="28"/>
              </w:rPr>
            </w:pPr>
            <w:r>
              <w:rPr>
                <w:noProof/>
                <w:szCs w:val="28"/>
              </w:rPr>
              <w:t>Language/ Modelling Engine: R/ R Studio</w:t>
            </w:r>
          </w:p>
          <w:p w14:paraId="178A4EBB" w14:textId="77777777" w:rsidR="00F54276" w:rsidRDefault="00F54276" w:rsidP="00C66582">
            <w:pPr>
              <w:pStyle w:val="Content"/>
              <w:numPr>
                <w:ilvl w:val="0"/>
                <w:numId w:val="10"/>
              </w:numPr>
              <w:rPr>
                <w:noProof/>
                <w:szCs w:val="28"/>
              </w:rPr>
            </w:pPr>
            <w:r>
              <w:rPr>
                <w:noProof/>
                <w:szCs w:val="28"/>
              </w:rPr>
              <w:t>Model Used: Logistic regression</w:t>
            </w:r>
          </w:p>
          <w:p w14:paraId="26090EC8" w14:textId="13BCC4BA" w:rsidR="00F54276" w:rsidRDefault="00F54276" w:rsidP="00C66582">
            <w:pPr>
              <w:pStyle w:val="Content"/>
              <w:numPr>
                <w:ilvl w:val="0"/>
                <w:numId w:val="10"/>
              </w:numPr>
              <w:rPr>
                <w:noProof/>
                <w:szCs w:val="28"/>
              </w:rPr>
            </w:pPr>
            <w:r>
              <w:rPr>
                <w:noProof/>
                <w:szCs w:val="28"/>
              </w:rPr>
              <w:t xml:space="preserve">Performance measure criteria used: Confusion Matrix, ROC </w:t>
            </w:r>
            <w:r w:rsidR="00C66582">
              <w:rPr>
                <w:noProof/>
                <w:szCs w:val="28"/>
              </w:rPr>
              <w:t>(Reciever Operating Characteristics) curve</w:t>
            </w:r>
          </w:p>
          <w:p w14:paraId="15A2F765" w14:textId="6A411313" w:rsidR="00F54276" w:rsidRDefault="00F54276" w:rsidP="00C66582">
            <w:pPr>
              <w:pStyle w:val="Content"/>
              <w:numPr>
                <w:ilvl w:val="0"/>
                <w:numId w:val="10"/>
              </w:numPr>
              <w:rPr>
                <w:noProof/>
                <w:szCs w:val="28"/>
              </w:rPr>
            </w:pPr>
            <w:r>
              <w:rPr>
                <w:noProof/>
                <w:szCs w:val="28"/>
              </w:rPr>
              <w:t>Prediction accuracy = 79.3% , Area under Curve (ROC) = 69.3%</w:t>
            </w:r>
          </w:p>
          <w:p w14:paraId="60FF0DE2" w14:textId="4B904ABA" w:rsidR="00F54276" w:rsidRDefault="00F54276" w:rsidP="00C66582">
            <w:pPr>
              <w:pStyle w:val="Content"/>
              <w:numPr>
                <w:ilvl w:val="0"/>
                <w:numId w:val="10"/>
              </w:numPr>
              <w:rPr>
                <w:noProof/>
                <w:szCs w:val="28"/>
              </w:rPr>
            </w:pPr>
            <w:r>
              <w:rPr>
                <w:noProof/>
                <w:szCs w:val="28"/>
              </w:rPr>
              <w:t>Other models used: Decision Tree, Random Forest</w:t>
            </w:r>
          </w:p>
          <w:p w14:paraId="798F9F14" w14:textId="15D6B67B" w:rsidR="00D22FC6" w:rsidRDefault="00D22FC6" w:rsidP="00D22FC6">
            <w:pPr>
              <w:pStyle w:val="Content"/>
              <w:rPr>
                <w:noProof/>
                <w:szCs w:val="28"/>
              </w:rPr>
            </w:pPr>
          </w:p>
          <w:p w14:paraId="69235C08" w14:textId="0C8E8676" w:rsidR="00D22FC6" w:rsidRDefault="00D22FC6" w:rsidP="00D22FC6">
            <w:pPr>
              <w:pStyle w:val="Content"/>
              <w:rPr>
                <w:noProof/>
                <w:szCs w:val="28"/>
              </w:rPr>
            </w:pPr>
          </w:p>
          <w:p w14:paraId="52C91164" w14:textId="215ED20D" w:rsidR="00D22FC6" w:rsidRDefault="00D22FC6" w:rsidP="00D22FC6">
            <w:pPr>
              <w:pStyle w:val="Content"/>
              <w:rPr>
                <w:noProof/>
                <w:szCs w:val="28"/>
              </w:rPr>
            </w:pPr>
            <w:r>
              <w:rPr>
                <w:noProof/>
                <w:szCs w:val="28"/>
              </w:rPr>
              <w:t>Random Forest Model Confusion Matrix:</w:t>
            </w:r>
          </w:p>
          <w:p w14:paraId="4DAD0EC5" w14:textId="031C7170" w:rsidR="00D22FC6" w:rsidRDefault="00D22FC6" w:rsidP="00D22FC6">
            <w:pPr>
              <w:pStyle w:val="Content"/>
              <w:rPr>
                <w:noProof/>
                <w:szCs w:val="28"/>
              </w:rPr>
            </w:pPr>
          </w:p>
          <w:p w14:paraId="4B135ED3" w14:textId="77777777" w:rsidR="00D22FC6" w:rsidRPr="00D22FC6" w:rsidRDefault="00D22FC6" w:rsidP="00D22F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32" w:lineRule="atLeast"/>
              <w:rPr>
                <w:rFonts w:ascii="Lucida Console" w:eastAsia="Times New Roman" w:hAnsi="Lucida Console" w:cs="Courier New"/>
                <w:b w:val="0"/>
                <w:color w:val="000000"/>
                <w:sz w:val="20"/>
                <w:szCs w:val="20"/>
                <w:lang w:val="en-IN" w:eastAsia="en-IN"/>
              </w:rPr>
            </w:pPr>
            <w:r w:rsidRPr="00D22FC6">
              <w:rPr>
                <w:rFonts w:ascii="Lucida Console" w:eastAsia="Times New Roman" w:hAnsi="Lucida Console" w:cs="Courier New"/>
                <w:b w:val="0"/>
                <w:color w:val="000000"/>
                <w:sz w:val="20"/>
                <w:szCs w:val="20"/>
                <w:lang w:val="en-IN" w:eastAsia="en-IN"/>
              </w:rPr>
              <w:t>Confusion Matrix and Statistics</w:t>
            </w:r>
          </w:p>
          <w:p w14:paraId="4129B14C" w14:textId="77777777" w:rsidR="00D22FC6" w:rsidRPr="00D22FC6" w:rsidRDefault="00D22FC6" w:rsidP="00D22F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32" w:lineRule="atLeast"/>
              <w:rPr>
                <w:rFonts w:ascii="Lucida Console" w:eastAsia="Times New Roman" w:hAnsi="Lucida Console" w:cs="Courier New"/>
                <w:b w:val="0"/>
                <w:color w:val="000000"/>
                <w:sz w:val="20"/>
                <w:szCs w:val="20"/>
                <w:lang w:val="en-IN" w:eastAsia="en-IN"/>
              </w:rPr>
            </w:pPr>
          </w:p>
          <w:p w14:paraId="778398FB" w14:textId="77777777" w:rsidR="00D22FC6" w:rsidRPr="00D22FC6" w:rsidRDefault="00D22FC6" w:rsidP="00D22F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32" w:lineRule="atLeast"/>
              <w:rPr>
                <w:rFonts w:ascii="Lucida Console" w:eastAsia="Times New Roman" w:hAnsi="Lucida Console" w:cs="Courier New"/>
                <w:b w:val="0"/>
                <w:color w:val="000000"/>
                <w:sz w:val="20"/>
                <w:szCs w:val="20"/>
                <w:lang w:val="en-IN" w:eastAsia="en-IN"/>
              </w:rPr>
            </w:pPr>
            <w:r w:rsidRPr="00D22FC6">
              <w:rPr>
                <w:rFonts w:ascii="Lucida Console" w:eastAsia="Times New Roman" w:hAnsi="Lucida Console" w:cs="Courier New"/>
                <w:b w:val="0"/>
                <w:color w:val="000000"/>
                <w:sz w:val="20"/>
                <w:szCs w:val="20"/>
                <w:lang w:val="en-IN" w:eastAsia="en-IN"/>
              </w:rPr>
              <w:t xml:space="preserve">          Reference</w:t>
            </w:r>
          </w:p>
          <w:p w14:paraId="0E90D65D" w14:textId="77777777" w:rsidR="00D22FC6" w:rsidRPr="00D22FC6" w:rsidRDefault="00D22FC6" w:rsidP="00D22F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32" w:lineRule="atLeast"/>
              <w:rPr>
                <w:rFonts w:ascii="Lucida Console" w:eastAsia="Times New Roman" w:hAnsi="Lucida Console" w:cs="Courier New"/>
                <w:b w:val="0"/>
                <w:color w:val="000000"/>
                <w:sz w:val="20"/>
                <w:szCs w:val="20"/>
                <w:lang w:val="en-IN" w:eastAsia="en-IN"/>
              </w:rPr>
            </w:pPr>
            <w:r w:rsidRPr="00D22FC6">
              <w:rPr>
                <w:rFonts w:ascii="Lucida Console" w:eastAsia="Times New Roman" w:hAnsi="Lucida Console" w:cs="Courier New"/>
                <w:b w:val="0"/>
                <w:color w:val="000000"/>
                <w:sz w:val="20"/>
                <w:szCs w:val="20"/>
                <w:lang w:val="en-IN" w:eastAsia="en-IN"/>
              </w:rPr>
              <w:t>Prediction      0      1</w:t>
            </w:r>
          </w:p>
          <w:p w14:paraId="657C66F4" w14:textId="77777777" w:rsidR="00D22FC6" w:rsidRPr="00D22FC6" w:rsidRDefault="00D22FC6" w:rsidP="00D22F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32" w:lineRule="atLeast"/>
              <w:rPr>
                <w:rFonts w:ascii="Lucida Console" w:eastAsia="Times New Roman" w:hAnsi="Lucida Console" w:cs="Courier New"/>
                <w:b w:val="0"/>
                <w:color w:val="000000"/>
                <w:sz w:val="20"/>
                <w:szCs w:val="20"/>
                <w:lang w:val="en-IN" w:eastAsia="en-IN"/>
              </w:rPr>
            </w:pPr>
            <w:r w:rsidRPr="00D22FC6">
              <w:rPr>
                <w:rFonts w:ascii="Lucida Console" w:eastAsia="Times New Roman" w:hAnsi="Lucida Console" w:cs="Courier New"/>
                <w:b w:val="0"/>
                <w:color w:val="000000"/>
                <w:sz w:val="20"/>
                <w:szCs w:val="20"/>
                <w:lang w:val="en-IN" w:eastAsia="en-IN"/>
              </w:rPr>
              <w:t xml:space="preserve">         0 </w:t>
            </w:r>
            <w:proofErr w:type="gramStart"/>
            <w:r w:rsidRPr="00D22FC6">
              <w:rPr>
                <w:rFonts w:ascii="Lucida Console" w:eastAsia="Times New Roman" w:hAnsi="Lucida Console" w:cs="Courier New"/>
                <w:b w:val="0"/>
                <w:color w:val="000000"/>
                <w:sz w:val="20"/>
                <w:szCs w:val="20"/>
                <w:lang w:val="en-IN" w:eastAsia="en-IN"/>
              </w:rPr>
              <w:t>191247  15569</w:t>
            </w:r>
            <w:proofErr w:type="gramEnd"/>
          </w:p>
          <w:p w14:paraId="70868F2E" w14:textId="77777777" w:rsidR="00D22FC6" w:rsidRPr="00D22FC6" w:rsidRDefault="00D22FC6" w:rsidP="00D22F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32" w:lineRule="atLeast"/>
              <w:rPr>
                <w:rFonts w:ascii="Lucida Console" w:eastAsia="Times New Roman" w:hAnsi="Lucida Console" w:cs="Courier New"/>
                <w:b w:val="0"/>
                <w:color w:val="000000"/>
                <w:sz w:val="20"/>
                <w:szCs w:val="20"/>
                <w:lang w:val="en-IN" w:eastAsia="en-IN"/>
              </w:rPr>
            </w:pPr>
            <w:r w:rsidRPr="00D22FC6">
              <w:rPr>
                <w:rFonts w:ascii="Lucida Console" w:eastAsia="Times New Roman" w:hAnsi="Lucida Console" w:cs="Courier New"/>
                <w:b w:val="0"/>
                <w:color w:val="000000"/>
                <w:sz w:val="20"/>
                <w:szCs w:val="20"/>
                <w:lang w:val="en-IN" w:eastAsia="en-IN"/>
              </w:rPr>
              <w:t xml:space="preserve">         1   2935    875</w:t>
            </w:r>
          </w:p>
          <w:p w14:paraId="75388F4E" w14:textId="752FD12B" w:rsidR="00D22FC6" w:rsidRDefault="00D22FC6" w:rsidP="00D22FC6">
            <w:pPr>
              <w:pStyle w:val="Content"/>
              <w:rPr>
                <w:noProof/>
                <w:szCs w:val="28"/>
              </w:rPr>
            </w:pPr>
          </w:p>
          <w:p w14:paraId="09765196" w14:textId="77777777" w:rsidR="00D22FC6" w:rsidRDefault="00D22FC6" w:rsidP="00D22FC6">
            <w:pPr>
              <w:pStyle w:val="HTMLPreformatted"/>
              <w:shd w:val="clear" w:color="auto" w:fill="FFFFFF"/>
              <w:wordWrap w:val="0"/>
              <w:spacing w:line="232" w:lineRule="atLeast"/>
              <w:rPr>
                <w:rFonts w:ascii="Lucida Console" w:hAnsi="Lucida Console"/>
                <w:color w:val="000000"/>
              </w:rPr>
            </w:pPr>
            <w:proofErr w:type="gramStart"/>
            <w:r>
              <w:rPr>
                <w:rFonts w:ascii="Lucida Console" w:hAnsi="Lucida Console"/>
                <w:color w:val="000000"/>
              </w:rPr>
              <w:t>Accuracy :</w:t>
            </w:r>
            <w:proofErr w:type="gramEnd"/>
            <w:r>
              <w:rPr>
                <w:rFonts w:ascii="Lucida Console" w:hAnsi="Lucida Console"/>
                <w:color w:val="000000"/>
              </w:rPr>
              <w:t xml:space="preserve"> 0.9121   </w:t>
            </w:r>
          </w:p>
          <w:p w14:paraId="46784965" w14:textId="77777777" w:rsidR="00D22FC6" w:rsidRDefault="00D22FC6" w:rsidP="00D22FC6">
            <w:pPr>
              <w:pStyle w:val="Content"/>
              <w:rPr>
                <w:noProof/>
                <w:szCs w:val="28"/>
              </w:rPr>
            </w:pPr>
          </w:p>
          <w:p w14:paraId="032472EE" w14:textId="6EC43314" w:rsidR="00C66582" w:rsidRDefault="00D22FC6" w:rsidP="00C66582">
            <w:pPr>
              <w:pStyle w:val="Content"/>
              <w:rPr>
                <w:noProof/>
                <w:szCs w:val="28"/>
              </w:rPr>
            </w:pPr>
            <w:bookmarkStart w:id="0" w:name="_GoBack"/>
            <w:r>
              <w:rPr>
                <w:noProof/>
                <w:szCs w:val="28"/>
              </w:rPr>
              <w:drawing>
                <wp:inline distT="0" distB="0" distL="0" distR="0" wp14:anchorId="77E8899D" wp14:editId="6AA4B3BD">
                  <wp:extent cx="5620534" cy="3629532"/>
                  <wp:effectExtent l="0" t="0" r="0" b="9525"/>
                  <wp:docPr id="42" name="Picture 4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ROC curve.png"/>
                          <pic:cNvPicPr/>
                        </pic:nvPicPr>
                        <pic:blipFill>
                          <a:blip r:embed="rId32">
                            <a:extLst>
                              <a:ext uri="{28A0092B-C50C-407E-A947-70E740481C1C}">
                                <a14:useLocalDpi xmlns:a14="http://schemas.microsoft.com/office/drawing/2010/main" val="0"/>
                              </a:ext>
                            </a:extLst>
                          </a:blip>
                          <a:stretch>
                            <a:fillRect/>
                          </a:stretch>
                        </pic:blipFill>
                        <pic:spPr>
                          <a:xfrm>
                            <a:off x="0" y="0"/>
                            <a:ext cx="5620534" cy="3629532"/>
                          </a:xfrm>
                          <a:prstGeom prst="rect">
                            <a:avLst/>
                          </a:prstGeom>
                        </pic:spPr>
                      </pic:pic>
                    </a:graphicData>
                  </a:graphic>
                </wp:inline>
              </w:drawing>
            </w:r>
            <w:bookmarkEnd w:id="0"/>
          </w:p>
          <w:p w14:paraId="0F7C470A" w14:textId="77777777" w:rsidR="00D22FC6" w:rsidRDefault="00D22FC6" w:rsidP="00C66582">
            <w:pPr>
              <w:pStyle w:val="Content"/>
              <w:rPr>
                <w:noProof/>
                <w:szCs w:val="28"/>
              </w:rPr>
            </w:pPr>
          </w:p>
          <w:p w14:paraId="16C2A616" w14:textId="2505A0B8" w:rsidR="00C66582" w:rsidRDefault="00C66582" w:rsidP="00C66582">
            <w:pPr>
              <w:pStyle w:val="Content"/>
              <w:rPr>
                <w:noProof/>
                <w:szCs w:val="28"/>
              </w:rPr>
            </w:pPr>
            <w:r>
              <w:rPr>
                <w:noProof/>
                <w:szCs w:val="28"/>
              </w:rPr>
              <w:t>Note : Most of the pre-processing is covered in Part 1 already, Please refer code file to get more idea on feature selection.</w:t>
            </w:r>
          </w:p>
          <w:p w14:paraId="0CA9967B" w14:textId="1DB5C2CE" w:rsidR="00F54276" w:rsidRPr="00F54276" w:rsidRDefault="00F54276" w:rsidP="00D16AF0">
            <w:pPr>
              <w:pStyle w:val="Content"/>
              <w:rPr>
                <w:noProof/>
                <w:szCs w:val="28"/>
              </w:rPr>
            </w:pPr>
          </w:p>
        </w:tc>
      </w:tr>
    </w:tbl>
    <w:p w14:paraId="14E77364" w14:textId="005E011E" w:rsidR="00C66582" w:rsidRPr="00C66582" w:rsidRDefault="00C66582" w:rsidP="00C66582">
      <w:pPr>
        <w:pStyle w:val="Content"/>
        <w:rPr>
          <w:b/>
          <w:noProof/>
          <w:sz w:val="44"/>
          <w:szCs w:val="44"/>
        </w:rPr>
      </w:pPr>
      <w:r w:rsidRPr="00C66582">
        <w:rPr>
          <w:b/>
          <w:noProof/>
          <w:sz w:val="44"/>
          <w:szCs w:val="44"/>
        </w:rPr>
        <w:lastRenderedPageBreak/>
        <w:t>Conclusion</w:t>
      </w:r>
    </w:p>
    <w:p w14:paraId="20275D07" w14:textId="384DDC31" w:rsidR="00D16AF0" w:rsidRPr="00C66582" w:rsidRDefault="00F54276" w:rsidP="00C66582">
      <w:pPr>
        <w:pStyle w:val="Content"/>
        <w:rPr>
          <w:i/>
          <w:noProof/>
          <w:szCs w:val="28"/>
        </w:rPr>
      </w:pPr>
      <w:r w:rsidRPr="00C66582">
        <w:rPr>
          <w:i/>
          <w:noProof/>
          <w:szCs w:val="28"/>
        </w:rPr>
        <w:t>A logistic regression model was used to predict the loan status. Different cut off’s were used to decide if the loan should be granted or not. Cut off of 30% gave a good accuracy of 7</w:t>
      </w:r>
      <w:r w:rsidR="00C66582" w:rsidRPr="00C66582">
        <w:rPr>
          <w:i/>
          <w:noProof/>
          <w:szCs w:val="28"/>
        </w:rPr>
        <w:t>9.3</w:t>
      </w:r>
      <w:r w:rsidRPr="00C66582">
        <w:rPr>
          <w:i/>
          <w:noProof/>
          <w:szCs w:val="28"/>
        </w:rPr>
        <w:t>%. The decision to set a cut off is arbitrary and higher levels of threshold increases the risk. The Area Under Curve also gives a measure of accuracy, which came out to be 69.</w:t>
      </w:r>
      <w:r w:rsidR="00C66582" w:rsidRPr="00C66582">
        <w:rPr>
          <w:i/>
          <w:noProof/>
          <w:szCs w:val="28"/>
        </w:rPr>
        <w:t>3</w:t>
      </w:r>
      <w:r w:rsidRPr="00C66582">
        <w:rPr>
          <w:i/>
          <w:noProof/>
          <w:szCs w:val="28"/>
        </w:rPr>
        <w:t>%.</w:t>
      </w:r>
    </w:p>
    <w:p w14:paraId="1E9DDBF2" w14:textId="03155265" w:rsidR="00AE4924" w:rsidRDefault="00AE4924" w:rsidP="00AE4924">
      <w:pPr>
        <w:ind w:left="360"/>
      </w:pPr>
    </w:p>
    <w:tbl>
      <w:tblPr>
        <w:tblW w:w="9999" w:type="dxa"/>
        <w:tblInd w:w="40" w:type="dxa"/>
        <w:tblCellMar>
          <w:left w:w="0" w:type="dxa"/>
          <w:right w:w="0" w:type="dxa"/>
        </w:tblCellMar>
        <w:tblLook w:val="0000" w:firstRow="0" w:lastRow="0" w:firstColumn="0" w:lastColumn="0" w:noHBand="0" w:noVBand="0"/>
      </w:tblPr>
      <w:tblGrid>
        <w:gridCol w:w="9999"/>
      </w:tblGrid>
      <w:tr w:rsidR="00D16AF0" w14:paraId="1D38F7CE" w14:textId="77777777" w:rsidTr="00DE4F9D">
        <w:trPr>
          <w:trHeight w:val="3546"/>
        </w:trPr>
        <w:tc>
          <w:tcPr>
            <w:tcW w:w="9999" w:type="dxa"/>
          </w:tcPr>
          <w:p w14:paraId="13D931B0" w14:textId="77777777" w:rsidR="00B86C7D" w:rsidRDefault="00D16AF0" w:rsidP="00B86C7D">
            <w:pPr>
              <w:pStyle w:val="Heading1"/>
            </w:pPr>
            <w:r>
              <w:lastRenderedPageBreak/>
              <w:t>Part 3: Business Analysis</w:t>
            </w:r>
          </w:p>
          <w:p w14:paraId="66D34D07" w14:textId="6BA0D35B" w:rsidR="00D16AF0" w:rsidRDefault="00DE4F9D" w:rsidP="00DE4F9D">
            <w:pPr>
              <w:pStyle w:val="Heading2"/>
            </w:pPr>
            <w:sdt>
              <w:sdtPr>
                <w:id w:val="1148328389"/>
                <w:placeholder>
                  <w:docPart w:val="7BB72ECAC2DF4B04BD399FC08FFBB357"/>
                </w:placeholder>
                <w15:dataBinding w:prefixMappings="xmlns:ns0='http://schemas.microsoft.com/temp/samples' " w:xpath="/ns0:employees[1]/ns0:employee[1]/ns0:CompanyName[1]" w:storeItemID="{00000000-0000-0000-0000-000000000000}"/>
                <w15:appearance w15:val="hidden"/>
              </w:sdtPr>
              <w:sdtContent>
                <w:r w:rsidR="00D16AF0">
                  <w:t>SQL Queries and Resultant Data</w:t>
                </w:r>
              </w:sdtContent>
            </w:sdt>
          </w:p>
          <w:p w14:paraId="533EEC32" w14:textId="77777777" w:rsidR="00D16AF0" w:rsidRDefault="00D16AF0" w:rsidP="00DE4F9D"/>
          <w:p w14:paraId="2FF80E29" w14:textId="24B53433" w:rsidR="00D16AF0" w:rsidRPr="00DF027C" w:rsidRDefault="00913482" w:rsidP="00DE4F9D">
            <w:pPr>
              <w:pStyle w:val="Content"/>
            </w:pPr>
            <w:r>
              <w:t>In Part 2, I’ve already covered the process of getting data in HDFS and Hive.</w:t>
            </w:r>
          </w:p>
          <w:p w14:paraId="5A44061F" w14:textId="77777777" w:rsidR="00D16AF0" w:rsidRDefault="00D16AF0" w:rsidP="00DE4F9D"/>
          <w:p w14:paraId="18A34472" w14:textId="0EE7E417" w:rsidR="00D16AF0" w:rsidRDefault="00913482" w:rsidP="00DE4F9D">
            <w:pPr>
              <w:pStyle w:val="Content"/>
            </w:pPr>
            <w:r>
              <w:t>Once the data is loaded in hive</w:t>
            </w:r>
            <w:r w:rsidR="00D7338D">
              <w:t xml:space="preserve"> database</w:t>
            </w:r>
            <w:r>
              <w:t xml:space="preserve"> </w:t>
            </w:r>
            <w:r w:rsidR="00D7338D">
              <w:t xml:space="preserve">in the form of </w:t>
            </w:r>
            <w:r w:rsidR="004932DF">
              <w:t>tables,</w:t>
            </w:r>
            <w:r w:rsidR="00D7338D">
              <w:t xml:space="preserve"> we can query the data using HiveQL which is </w:t>
            </w:r>
            <w:r w:rsidR="00C66582">
              <w:t>like</w:t>
            </w:r>
            <w:r w:rsidR="00D7338D">
              <w:t xml:space="preserve"> SQL.</w:t>
            </w:r>
          </w:p>
          <w:p w14:paraId="7D5D10C6" w14:textId="77777777" w:rsidR="00D7338D" w:rsidRDefault="00D7338D" w:rsidP="00DE4F9D">
            <w:pPr>
              <w:pStyle w:val="Content"/>
            </w:pPr>
          </w:p>
          <w:p w14:paraId="5D56DFFC" w14:textId="75FC479C" w:rsidR="00D7338D" w:rsidRDefault="00D7338D" w:rsidP="00DE4F9D">
            <w:pPr>
              <w:pStyle w:val="Content"/>
            </w:pPr>
            <w:r>
              <w:t>Below are the SQL queries which are required</w:t>
            </w:r>
            <w:r w:rsidR="00383B5C">
              <w:t xml:space="preserve"> (table name: </w:t>
            </w:r>
            <w:proofErr w:type="spellStart"/>
            <w:r w:rsidR="00383B5C">
              <w:t>loandata</w:t>
            </w:r>
            <w:proofErr w:type="spellEnd"/>
            <w:r w:rsidR="00383B5C">
              <w:t>)</w:t>
            </w:r>
            <w:r>
              <w:t xml:space="preserve"> – </w:t>
            </w:r>
          </w:p>
          <w:p w14:paraId="4624DD38" w14:textId="77777777" w:rsidR="00D7338D" w:rsidRDefault="00D7338D" w:rsidP="00DE4F9D">
            <w:pPr>
              <w:pStyle w:val="Content"/>
            </w:pPr>
          </w:p>
          <w:p w14:paraId="48616D7E" w14:textId="5522174A" w:rsidR="00D7338D" w:rsidRDefault="00D7338D" w:rsidP="00D7338D">
            <w:pPr>
              <w:pStyle w:val="Content"/>
              <w:numPr>
                <w:ilvl w:val="0"/>
                <w:numId w:val="9"/>
              </w:numPr>
            </w:pPr>
            <w:r>
              <w:t>Assuming the loans with status that are ‘Current’, ‘Issued’ and ‘Fully Paid’ as “Good Loans”, what is the percentage of good loans across each the 36- and 60-month terms.</w:t>
            </w:r>
          </w:p>
          <w:p w14:paraId="5A45AB40" w14:textId="77777777" w:rsidR="00565B77" w:rsidRDefault="00D7338D" w:rsidP="00613F68">
            <w:pPr>
              <w:pStyle w:val="Content"/>
            </w:pPr>
            <w:r>
              <w:t xml:space="preserve">      </w:t>
            </w:r>
          </w:p>
          <w:p w14:paraId="2B8AF88E" w14:textId="77777777" w:rsidR="00565B77" w:rsidRDefault="00D7338D" w:rsidP="00613F68">
            <w:pPr>
              <w:pStyle w:val="Content"/>
            </w:pPr>
            <w:r w:rsidRPr="00565B77">
              <w:rPr>
                <w:b/>
              </w:rPr>
              <w:t>Query</w:t>
            </w:r>
            <w:r>
              <w:t xml:space="preserve"> – </w:t>
            </w:r>
          </w:p>
          <w:p w14:paraId="32D5BCE6" w14:textId="3DC78D78" w:rsidR="00613F68" w:rsidRDefault="00613F68" w:rsidP="00613F68">
            <w:pPr>
              <w:pStyle w:val="Content"/>
            </w:pPr>
            <w:r>
              <w:t>SELECT GOOD_LOAN_36*100/TOTAL_CNT_36 AS GOOD_LOAN_PERC_36</w:t>
            </w:r>
          </w:p>
          <w:p w14:paraId="4CBC9FA4" w14:textId="77777777" w:rsidR="00613F68" w:rsidRDefault="00613F68" w:rsidP="00613F68">
            <w:pPr>
              <w:pStyle w:val="Content"/>
            </w:pPr>
            <w:proofErr w:type="gramStart"/>
            <w:r>
              <w:t>,GOOD</w:t>
            </w:r>
            <w:proofErr w:type="gramEnd"/>
            <w:r>
              <w:t>_LOAN_60*100/TOTAL_CNT_60 AS GOOD_LOAN_PERC_60</w:t>
            </w:r>
          </w:p>
          <w:p w14:paraId="3CEA0447" w14:textId="77777777" w:rsidR="0045475A" w:rsidRDefault="00613F68" w:rsidP="00613F68">
            <w:pPr>
              <w:pStyle w:val="Content"/>
            </w:pPr>
            <w:proofErr w:type="gramStart"/>
            <w:r>
              <w:t>FROM(</w:t>
            </w:r>
            <w:proofErr w:type="gramEnd"/>
          </w:p>
          <w:p w14:paraId="0A039CBC" w14:textId="119DC064" w:rsidR="00613F68" w:rsidRDefault="00613F68" w:rsidP="00613F68">
            <w:pPr>
              <w:pStyle w:val="Content"/>
            </w:pPr>
            <w:r>
              <w:t>SELECT</w:t>
            </w:r>
            <w:r w:rsidR="0045475A">
              <w:t xml:space="preserve"> </w:t>
            </w:r>
          </w:p>
          <w:p w14:paraId="2E17A0A0" w14:textId="1EBB057D" w:rsidR="0045475A" w:rsidRDefault="00565B77" w:rsidP="00613F68">
            <w:pPr>
              <w:pStyle w:val="Content"/>
            </w:pPr>
            <w:proofErr w:type="gramStart"/>
            <w:r>
              <w:t>COUNT</w:t>
            </w:r>
            <w:r w:rsidR="00613F68">
              <w:t>(</w:t>
            </w:r>
            <w:proofErr w:type="gramEnd"/>
            <w:r w:rsidR="00613F68">
              <w:t>case when term = "36 months" AND (</w:t>
            </w:r>
            <w:proofErr w:type="spellStart"/>
            <w:r w:rsidR="00613F68">
              <w:t>loan_status</w:t>
            </w:r>
            <w:proofErr w:type="spellEnd"/>
            <w:r w:rsidR="00613F68">
              <w:t xml:space="preserve"> = “Current” or </w:t>
            </w:r>
            <w:proofErr w:type="spellStart"/>
            <w:r w:rsidR="00613F68">
              <w:t>loan_status</w:t>
            </w:r>
            <w:proofErr w:type="spellEnd"/>
            <w:r w:rsidR="00613F68">
              <w:t xml:space="preserve"> = “Issued” or </w:t>
            </w:r>
            <w:proofErr w:type="spellStart"/>
            <w:r w:rsidR="00613F68">
              <w:t>loan_status</w:t>
            </w:r>
            <w:proofErr w:type="spellEnd"/>
            <w:r w:rsidR="00613F68">
              <w:t xml:space="preserve"> = “Fully Paid”) then “Good Loans” END) as GOOD_LOAN_36,</w:t>
            </w:r>
            <w:r w:rsidR="0045475A">
              <w:t xml:space="preserve"> </w:t>
            </w:r>
          </w:p>
          <w:p w14:paraId="67293510" w14:textId="18AB0CC1" w:rsidR="0045475A" w:rsidRDefault="00565B77" w:rsidP="00613F68">
            <w:pPr>
              <w:pStyle w:val="Content"/>
            </w:pPr>
            <w:proofErr w:type="gramStart"/>
            <w:r>
              <w:t>COUNT</w:t>
            </w:r>
            <w:r w:rsidR="00613F68">
              <w:t>(</w:t>
            </w:r>
            <w:proofErr w:type="gramEnd"/>
            <w:r w:rsidR="00613F68">
              <w:t>CASE WHEN term = "36 months" THEN 1 END) AS TOTAL_CNT_36,</w:t>
            </w:r>
            <w:r w:rsidR="0045475A">
              <w:t xml:space="preserve"> </w:t>
            </w:r>
          </w:p>
          <w:p w14:paraId="07FD6D49" w14:textId="425DB69A" w:rsidR="0045475A" w:rsidRDefault="00565B77" w:rsidP="00613F68">
            <w:pPr>
              <w:pStyle w:val="Content"/>
            </w:pPr>
            <w:proofErr w:type="gramStart"/>
            <w:r>
              <w:t>COUNT</w:t>
            </w:r>
            <w:r w:rsidR="00613F68">
              <w:t>(</w:t>
            </w:r>
            <w:proofErr w:type="gramEnd"/>
            <w:r w:rsidR="00613F68">
              <w:t>case when term = "60 months" AND (</w:t>
            </w:r>
            <w:proofErr w:type="spellStart"/>
            <w:r w:rsidR="00613F68">
              <w:t>loan_status</w:t>
            </w:r>
            <w:proofErr w:type="spellEnd"/>
            <w:r w:rsidR="00613F68">
              <w:t xml:space="preserve"> = “Current” or </w:t>
            </w:r>
            <w:proofErr w:type="spellStart"/>
            <w:r w:rsidR="00613F68">
              <w:t>loan_status</w:t>
            </w:r>
            <w:proofErr w:type="spellEnd"/>
            <w:r w:rsidR="00613F68">
              <w:t xml:space="preserve"> = “Issued” or </w:t>
            </w:r>
            <w:proofErr w:type="spellStart"/>
            <w:r w:rsidR="00613F68">
              <w:t>loan_status</w:t>
            </w:r>
            <w:proofErr w:type="spellEnd"/>
            <w:r w:rsidR="00613F68">
              <w:t xml:space="preserve"> = “Fully Paid”)</w:t>
            </w:r>
            <w:r w:rsidR="0045475A">
              <w:t xml:space="preserve"> </w:t>
            </w:r>
            <w:r w:rsidR="00613F68">
              <w:t>then “Good Loans” END) as GOOD_LOAN_60,</w:t>
            </w:r>
            <w:r w:rsidR="0045475A">
              <w:t xml:space="preserve"> </w:t>
            </w:r>
          </w:p>
          <w:p w14:paraId="1E98DD69" w14:textId="4CB9C3AD" w:rsidR="00613F68" w:rsidRDefault="00565B77" w:rsidP="00613F68">
            <w:pPr>
              <w:pStyle w:val="Content"/>
            </w:pPr>
            <w:proofErr w:type="gramStart"/>
            <w:r>
              <w:t>COUNT</w:t>
            </w:r>
            <w:r w:rsidR="00613F68">
              <w:t>(</w:t>
            </w:r>
            <w:proofErr w:type="gramEnd"/>
            <w:r w:rsidR="00613F68">
              <w:t>CASE WHEN term = "60 months" THEN 1 END) AS TOTAL_CNT_60</w:t>
            </w:r>
          </w:p>
          <w:p w14:paraId="6972D371" w14:textId="77777777" w:rsidR="00613F68" w:rsidRDefault="00613F68" w:rsidP="00613F68">
            <w:pPr>
              <w:pStyle w:val="Content"/>
            </w:pPr>
            <w:r>
              <w:t>FROM LOANDATA</w:t>
            </w:r>
          </w:p>
          <w:p w14:paraId="17E4511F" w14:textId="634DF992" w:rsidR="00D7338D" w:rsidRDefault="00613F68" w:rsidP="00613F68">
            <w:pPr>
              <w:pStyle w:val="Content"/>
            </w:pPr>
            <w:proofErr w:type="gramStart"/>
            <w:r>
              <w:t>)LOANDATA</w:t>
            </w:r>
            <w:proofErr w:type="gramEnd"/>
          </w:p>
          <w:p w14:paraId="1BBC4D5D" w14:textId="3CF521D4" w:rsidR="00D7338D" w:rsidRDefault="00D7338D" w:rsidP="00D7338D">
            <w:pPr>
              <w:pStyle w:val="Content"/>
            </w:pPr>
          </w:p>
          <w:p w14:paraId="231F9C15" w14:textId="0D949513" w:rsidR="00D7338D" w:rsidRDefault="00D7338D" w:rsidP="00D7338D">
            <w:pPr>
              <w:pStyle w:val="Content"/>
              <w:numPr>
                <w:ilvl w:val="0"/>
                <w:numId w:val="9"/>
              </w:numPr>
            </w:pPr>
            <w:r w:rsidRPr="00D7338D">
              <w:t xml:space="preserve">What </w:t>
            </w:r>
            <w:proofErr w:type="gramStart"/>
            <w:r w:rsidRPr="00D7338D">
              <w:t>are</w:t>
            </w:r>
            <w:proofErr w:type="gramEnd"/>
            <w:r w:rsidRPr="00D7338D">
              <w:t xml:space="preserve"> the title(s) of employee(s) who took the most loans and least number of loans?</w:t>
            </w:r>
          </w:p>
          <w:p w14:paraId="1827A97C" w14:textId="77777777" w:rsidR="00565B77" w:rsidRDefault="00565B77" w:rsidP="00565B77">
            <w:pPr>
              <w:pStyle w:val="Content"/>
              <w:ind w:left="720"/>
            </w:pPr>
          </w:p>
          <w:p w14:paraId="4715DDE6" w14:textId="23BFBED7" w:rsidR="00A50260" w:rsidRDefault="00565B77" w:rsidP="00A50260">
            <w:pPr>
              <w:pStyle w:val="Content"/>
              <w:ind w:left="360"/>
            </w:pPr>
            <w:r w:rsidRPr="00565B77">
              <w:rPr>
                <w:b/>
              </w:rPr>
              <w:lastRenderedPageBreak/>
              <w:t>Query</w:t>
            </w:r>
            <w:r>
              <w:t xml:space="preserve"> </w:t>
            </w:r>
            <w:r w:rsidR="00A50260">
              <w:t>--FOR MAX LOAN TITLE</w:t>
            </w:r>
          </w:p>
          <w:p w14:paraId="5BC47D05" w14:textId="77777777" w:rsidR="00A50260" w:rsidRDefault="00A50260" w:rsidP="00A50260">
            <w:pPr>
              <w:pStyle w:val="Content"/>
              <w:ind w:left="360"/>
            </w:pPr>
          </w:p>
          <w:p w14:paraId="2CEEAA81" w14:textId="1178A0FB" w:rsidR="00A50260" w:rsidRDefault="00A50260" w:rsidP="00A50260">
            <w:pPr>
              <w:pStyle w:val="Content"/>
              <w:ind w:left="360"/>
            </w:pPr>
            <w:r>
              <w:t>SELECT</w:t>
            </w:r>
          </w:p>
          <w:p w14:paraId="5B0FEA8F" w14:textId="77777777" w:rsidR="00A50260" w:rsidRDefault="00A50260" w:rsidP="00A50260">
            <w:pPr>
              <w:pStyle w:val="Content"/>
              <w:ind w:left="360"/>
            </w:pPr>
            <w:r>
              <w:t>EMP_TITLE</w:t>
            </w:r>
          </w:p>
          <w:p w14:paraId="0CA645AC" w14:textId="77777777" w:rsidR="00A50260" w:rsidRDefault="00A50260" w:rsidP="00A50260">
            <w:pPr>
              <w:pStyle w:val="Content"/>
              <w:ind w:left="360"/>
            </w:pPr>
            <w:r>
              <w:t xml:space="preserve">FROM </w:t>
            </w:r>
          </w:p>
          <w:p w14:paraId="61CB832A" w14:textId="77777777" w:rsidR="00A50260" w:rsidRDefault="00A50260" w:rsidP="00A50260">
            <w:pPr>
              <w:pStyle w:val="Content"/>
              <w:ind w:left="360"/>
            </w:pPr>
            <w:r>
              <w:t>(</w:t>
            </w:r>
          </w:p>
          <w:p w14:paraId="5773DE7D" w14:textId="77777777" w:rsidR="00A50260" w:rsidRDefault="00A50260" w:rsidP="00A50260">
            <w:pPr>
              <w:pStyle w:val="Content"/>
              <w:ind w:left="360"/>
            </w:pPr>
            <w:r>
              <w:t>SELECT EMP_TITLE, COUNT(EMP_TITLE) AS TITLE_CNT</w:t>
            </w:r>
          </w:p>
          <w:p w14:paraId="132B4165" w14:textId="77777777" w:rsidR="00A50260" w:rsidRDefault="00A50260" w:rsidP="00A50260">
            <w:pPr>
              <w:pStyle w:val="Content"/>
              <w:ind w:left="360"/>
            </w:pPr>
            <w:r>
              <w:t>GROUP BY EMP_TITLE</w:t>
            </w:r>
          </w:p>
          <w:p w14:paraId="7D788D50" w14:textId="77777777" w:rsidR="00A50260" w:rsidRDefault="00A50260" w:rsidP="00A50260">
            <w:pPr>
              <w:pStyle w:val="Content"/>
              <w:ind w:left="360"/>
            </w:pPr>
            <w:proofErr w:type="gramStart"/>
            <w:r>
              <w:t>)LOANDATA</w:t>
            </w:r>
            <w:proofErr w:type="gramEnd"/>
          </w:p>
          <w:p w14:paraId="14D23D29" w14:textId="77777777" w:rsidR="00A50260" w:rsidRDefault="00A50260" w:rsidP="00A50260">
            <w:pPr>
              <w:pStyle w:val="Content"/>
              <w:ind w:left="360"/>
            </w:pPr>
            <w:r>
              <w:t>QUALIFY DENS_</w:t>
            </w:r>
            <w:proofErr w:type="gramStart"/>
            <w:r>
              <w:t>RANK(</w:t>
            </w:r>
            <w:proofErr w:type="gramEnd"/>
            <w:r>
              <w:t>) OVER(PARTITION BY '' ORDER BY TITLE_CNT DESC) = 1</w:t>
            </w:r>
          </w:p>
          <w:p w14:paraId="6081148D" w14:textId="77777777" w:rsidR="00A50260" w:rsidRDefault="00A50260" w:rsidP="00A50260">
            <w:pPr>
              <w:pStyle w:val="Content"/>
              <w:ind w:left="360"/>
            </w:pPr>
          </w:p>
          <w:p w14:paraId="52FE4A13" w14:textId="4019508D" w:rsidR="00A50260" w:rsidRDefault="00565B77" w:rsidP="00A50260">
            <w:pPr>
              <w:pStyle w:val="Content"/>
              <w:ind w:left="360"/>
            </w:pPr>
            <w:r w:rsidRPr="00565B77">
              <w:rPr>
                <w:b/>
              </w:rPr>
              <w:t>Query</w:t>
            </w:r>
            <w:r>
              <w:t xml:space="preserve"> </w:t>
            </w:r>
            <w:r w:rsidR="00A50260">
              <w:t>--FOR MIN LOAN TITLE</w:t>
            </w:r>
          </w:p>
          <w:p w14:paraId="572B0CF4" w14:textId="77777777" w:rsidR="00565B77" w:rsidRDefault="00565B77" w:rsidP="00A50260">
            <w:pPr>
              <w:pStyle w:val="Content"/>
              <w:ind w:left="360"/>
            </w:pPr>
          </w:p>
          <w:p w14:paraId="006CA77A" w14:textId="0D6E2FC3" w:rsidR="00A50260" w:rsidRDefault="00A50260" w:rsidP="00A50260">
            <w:pPr>
              <w:pStyle w:val="Content"/>
              <w:ind w:left="360"/>
            </w:pPr>
            <w:r>
              <w:t>SELECT</w:t>
            </w:r>
          </w:p>
          <w:p w14:paraId="6361AE5D" w14:textId="77777777" w:rsidR="00A50260" w:rsidRDefault="00A50260" w:rsidP="00A50260">
            <w:pPr>
              <w:pStyle w:val="Content"/>
              <w:ind w:left="360"/>
            </w:pPr>
            <w:r>
              <w:t>EMP_TITLE</w:t>
            </w:r>
          </w:p>
          <w:p w14:paraId="356B04B9" w14:textId="77777777" w:rsidR="00A50260" w:rsidRDefault="00A50260" w:rsidP="00A50260">
            <w:pPr>
              <w:pStyle w:val="Content"/>
              <w:ind w:left="360"/>
            </w:pPr>
            <w:r>
              <w:t xml:space="preserve">FROM </w:t>
            </w:r>
          </w:p>
          <w:p w14:paraId="65A0F177" w14:textId="77777777" w:rsidR="00A50260" w:rsidRDefault="00A50260" w:rsidP="00A50260">
            <w:pPr>
              <w:pStyle w:val="Content"/>
              <w:ind w:left="360"/>
            </w:pPr>
            <w:r>
              <w:t>(</w:t>
            </w:r>
          </w:p>
          <w:p w14:paraId="6A5C4E46" w14:textId="77777777" w:rsidR="00A50260" w:rsidRDefault="00A50260" w:rsidP="00A50260">
            <w:pPr>
              <w:pStyle w:val="Content"/>
              <w:ind w:left="360"/>
            </w:pPr>
            <w:r>
              <w:t>SELECT EMP_TITLE, COUNT(EMP_TITLE) AS TITLE_CNT</w:t>
            </w:r>
          </w:p>
          <w:p w14:paraId="7233D0C8" w14:textId="77777777" w:rsidR="00A50260" w:rsidRDefault="00A50260" w:rsidP="00A50260">
            <w:pPr>
              <w:pStyle w:val="Content"/>
              <w:ind w:left="360"/>
            </w:pPr>
            <w:r>
              <w:t>GROUP BY EMP_TITLE</w:t>
            </w:r>
          </w:p>
          <w:p w14:paraId="48DD8470" w14:textId="77777777" w:rsidR="00A50260" w:rsidRDefault="00A50260" w:rsidP="00A50260">
            <w:pPr>
              <w:pStyle w:val="Content"/>
              <w:ind w:left="360"/>
            </w:pPr>
            <w:proofErr w:type="gramStart"/>
            <w:r>
              <w:t>)LOANDATA</w:t>
            </w:r>
            <w:proofErr w:type="gramEnd"/>
          </w:p>
          <w:p w14:paraId="1CB84897" w14:textId="302A4C16" w:rsidR="00D7338D" w:rsidRDefault="00A50260" w:rsidP="00A50260">
            <w:pPr>
              <w:pStyle w:val="Content"/>
              <w:ind w:left="360"/>
            </w:pPr>
            <w:r>
              <w:t>QUALIFY DENS_</w:t>
            </w:r>
            <w:proofErr w:type="gramStart"/>
            <w:r>
              <w:t>RANK(</w:t>
            </w:r>
            <w:proofErr w:type="gramEnd"/>
            <w:r>
              <w:t xml:space="preserve">) OVER(PARTITION BY '' ORDER BY TITLE_CNT) = 1 </w:t>
            </w:r>
          </w:p>
          <w:p w14:paraId="61B5AB47" w14:textId="77777777" w:rsidR="00A50260" w:rsidRDefault="00A50260" w:rsidP="00A50260">
            <w:pPr>
              <w:pStyle w:val="Content"/>
              <w:ind w:left="360"/>
            </w:pPr>
          </w:p>
          <w:p w14:paraId="5AF5EDA5" w14:textId="54FD768B" w:rsidR="00D7338D" w:rsidRDefault="00D7338D" w:rsidP="00D7338D">
            <w:pPr>
              <w:pStyle w:val="Content"/>
              <w:numPr>
                <w:ilvl w:val="0"/>
                <w:numId w:val="9"/>
              </w:numPr>
            </w:pPr>
            <w:r>
              <w:t>What is the most common purpose of the loans that are considered “Bad Loans” (please use definition mentioned for “Good Loans” in #1 above).</w:t>
            </w:r>
          </w:p>
          <w:p w14:paraId="6EA7D274" w14:textId="77777777" w:rsidR="00D7338D" w:rsidRDefault="00D7338D" w:rsidP="00D7338D">
            <w:pPr>
              <w:pStyle w:val="Content"/>
              <w:ind w:left="360"/>
            </w:pPr>
          </w:p>
          <w:p w14:paraId="4648BB73" w14:textId="77777777" w:rsidR="00565B77" w:rsidRPr="00565B77" w:rsidRDefault="00D7338D" w:rsidP="00D7338D">
            <w:pPr>
              <w:pStyle w:val="Content"/>
              <w:ind w:left="360"/>
              <w:rPr>
                <w:b/>
              </w:rPr>
            </w:pPr>
            <w:r w:rsidRPr="00565B77">
              <w:rPr>
                <w:b/>
              </w:rPr>
              <w:t xml:space="preserve">Query – </w:t>
            </w:r>
          </w:p>
          <w:p w14:paraId="3219DD4F" w14:textId="77777777" w:rsidR="00565B77" w:rsidRDefault="00565B77" w:rsidP="00565B77">
            <w:pPr>
              <w:pStyle w:val="Content"/>
              <w:ind w:left="360"/>
            </w:pPr>
            <w:r>
              <w:t xml:space="preserve">SELECT </w:t>
            </w:r>
          </w:p>
          <w:p w14:paraId="254BE48F" w14:textId="77777777" w:rsidR="00565B77" w:rsidRDefault="00565B77" w:rsidP="00565B77">
            <w:pPr>
              <w:pStyle w:val="Content"/>
              <w:ind w:left="360"/>
            </w:pPr>
            <w:r>
              <w:t>PUPOSE</w:t>
            </w:r>
          </w:p>
          <w:p w14:paraId="6B8C1903" w14:textId="77777777" w:rsidR="00565B77" w:rsidRDefault="00565B77" w:rsidP="00565B77">
            <w:pPr>
              <w:pStyle w:val="Content"/>
              <w:ind w:left="360"/>
            </w:pPr>
            <w:proofErr w:type="gramStart"/>
            <w:r>
              <w:t>FROM(</w:t>
            </w:r>
            <w:proofErr w:type="gramEnd"/>
          </w:p>
          <w:p w14:paraId="78A88AD6" w14:textId="77777777" w:rsidR="00565B77" w:rsidRDefault="00565B77" w:rsidP="00565B77">
            <w:pPr>
              <w:pStyle w:val="Content"/>
              <w:ind w:left="360"/>
            </w:pPr>
            <w:r>
              <w:t xml:space="preserve">SELECT </w:t>
            </w:r>
          </w:p>
          <w:p w14:paraId="74E33298" w14:textId="77777777" w:rsidR="00565B77" w:rsidRDefault="00565B77" w:rsidP="00565B77">
            <w:pPr>
              <w:pStyle w:val="Content"/>
              <w:ind w:left="360"/>
            </w:pPr>
            <w:r>
              <w:t>PURPOSE</w:t>
            </w:r>
          </w:p>
          <w:p w14:paraId="4B18DEFD" w14:textId="502BE253" w:rsidR="00565B77" w:rsidRDefault="00565B77" w:rsidP="00565B77">
            <w:pPr>
              <w:pStyle w:val="Content"/>
              <w:ind w:left="360"/>
            </w:pPr>
            <w:proofErr w:type="gramStart"/>
            <w:r>
              <w:t>,COUNT</w:t>
            </w:r>
            <w:proofErr w:type="gramEnd"/>
            <w:r>
              <w:t xml:space="preserve">(case when </w:t>
            </w:r>
            <w:proofErr w:type="spellStart"/>
            <w:r>
              <w:t>loan_status</w:t>
            </w:r>
            <w:proofErr w:type="spellEnd"/>
            <w:r>
              <w:t xml:space="preserve"> &lt;&gt; “Current” AND </w:t>
            </w:r>
            <w:proofErr w:type="spellStart"/>
            <w:r>
              <w:t>loan_status</w:t>
            </w:r>
            <w:proofErr w:type="spellEnd"/>
            <w:r>
              <w:t xml:space="preserve"> &lt;&gt; “Issued” AND </w:t>
            </w:r>
            <w:proofErr w:type="spellStart"/>
            <w:r>
              <w:t>loan_status</w:t>
            </w:r>
            <w:proofErr w:type="spellEnd"/>
            <w:r>
              <w:t xml:space="preserve"> &lt;&gt; “Fully Paid” then “BAD Loans” END) as BAD_LOAN</w:t>
            </w:r>
          </w:p>
          <w:p w14:paraId="142F6DCC" w14:textId="77777777" w:rsidR="00565B77" w:rsidRDefault="00565B77" w:rsidP="00565B77">
            <w:pPr>
              <w:pStyle w:val="Content"/>
              <w:ind w:left="360"/>
            </w:pPr>
            <w:r>
              <w:lastRenderedPageBreak/>
              <w:t xml:space="preserve">FROM LOANDATA </w:t>
            </w:r>
          </w:p>
          <w:p w14:paraId="7A93F56F" w14:textId="77777777" w:rsidR="00565B77" w:rsidRDefault="00565B77" w:rsidP="00565B77">
            <w:pPr>
              <w:pStyle w:val="Content"/>
              <w:ind w:left="360"/>
            </w:pPr>
            <w:r>
              <w:t>GROUP BY PURPOSE</w:t>
            </w:r>
          </w:p>
          <w:p w14:paraId="193BAAB9" w14:textId="77777777" w:rsidR="00565B77" w:rsidRDefault="00565B77" w:rsidP="00565B77">
            <w:pPr>
              <w:pStyle w:val="Content"/>
              <w:ind w:left="360"/>
            </w:pPr>
            <w:proofErr w:type="gramStart"/>
            <w:r>
              <w:t>)LOANDATA</w:t>
            </w:r>
            <w:proofErr w:type="gramEnd"/>
          </w:p>
          <w:p w14:paraId="21113760" w14:textId="77777777" w:rsidR="00565B77" w:rsidRDefault="00565B77" w:rsidP="00565B77">
            <w:pPr>
              <w:pStyle w:val="Content"/>
              <w:ind w:left="360"/>
            </w:pPr>
            <w:r>
              <w:t>QUALIFY DENS_</w:t>
            </w:r>
            <w:proofErr w:type="gramStart"/>
            <w:r>
              <w:t>RANK(</w:t>
            </w:r>
            <w:proofErr w:type="gramEnd"/>
            <w:r>
              <w:t>) OVER(PARTITION BY '' ORDER BY BAD_LOAN DESC) = 1</w:t>
            </w:r>
          </w:p>
          <w:p w14:paraId="47CFD434" w14:textId="4708F75C" w:rsidR="00D7338D" w:rsidRDefault="00D7338D" w:rsidP="00D7338D">
            <w:pPr>
              <w:pStyle w:val="Content"/>
              <w:ind w:left="360"/>
            </w:pPr>
          </w:p>
          <w:p w14:paraId="3E064EC0" w14:textId="3673ACFA" w:rsidR="00C66582" w:rsidRDefault="00EA45C0" w:rsidP="00D7338D">
            <w:pPr>
              <w:pStyle w:val="Content"/>
              <w:ind w:left="360"/>
            </w:pPr>
            <w:r>
              <w:t xml:space="preserve">Note: </w:t>
            </w:r>
            <w:r w:rsidR="00C66582">
              <w:t xml:space="preserve">Since, I don’t have access to any data warehouse to load personal </w:t>
            </w:r>
            <w:r>
              <w:t>data I have provided only the SQL queries and not the result from these queries.</w:t>
            </w:r>
          </w:p>
          <w:p w14:paraId="3479671D" w14:textId="77777777" w:rsidR="00C66582" w:rsidRDefault="00C66582" w:rsidP="00D7338D">
            <w:pPr>
              <w:pStyle w:val="Content"/>
              <w:ind w:left="360"/>
            </w:pPr>
          </w:p>
          <w:p w14:paraId="7EABBB2F" w14:textId="0F479666" w:rsidR="00D7338D" w:rsidRDefault="00D7338D" w:rsidP="00DE4F9D">
            <w:pPr>
              <w:pStyle w:val="Content"/>
            </w:pPr>
          </w:p>
        </w:tc>
      </w:tr>
      <w:tr w:rsidR="00D16AF0" w14:paraId="3F4292F8" w14:textId="77777777" w:rsidTr="00DE4F9D">
        <w:trPr>
          <w:trHeight w:val="1899"/>
        </w:trPr>
        <w:tc>
          <w:tcPr>
            <w:tcW w:w="9999" w:type="dxa"/>
            <w:shd w:val="clear" w:color="auto" w:fill="F2F2F2" w:themeFill="background1" w:themeFillShade="F2"/>
            <w:vAlign w:val="center"/>
          </w:tcPr>
          <w:p w14:paraId="2D876BE2" w14:textId="5BE36D72" w:rsidR="00D16AF0" w:rsidRPr="00DF027C" w:rsidRDefault="006E792C" w:rsidP="00DE4F9D">
            <w:pPr>
              <w:pStyle w:val="EmphasisText"/>
              <w:jc w:val="center"/>
            </w:pPr>
            <w:r>
              <w:lastRenderedPageBreak/>
              <w:t xml:space="preserve"> </w:t>
            </w:r>
          </w:p>
        </w:tc>
      </w:tr>
      <w:tr w:rsidR="00D16AF0" w14:paraId="1E3C2141" w14:textId="77777777" w:rsidTr="00DE4F9D">
        <w:trPr>
          <w:trHeight w:val="5931"/>
        </w:trPr>
        <w:tc>
          <w:tcPr>
            <w:tcW w:w="9999" w:type="dxa"/>
          </w:tcPr>
          <w:p w14:paraId="207CD414" w14:textId="77777777" w:rsidR="00D16AF0" w:rsidRDefault="00D16AF0" w:rsidP="00DE4F9D">
            <w:pPr>
              <w:pStyle w:val="Content"/>
              <w:rPr>
                <w:i/>
                <w:sz w:val="36"/>
              </w:rPr>
            </w:pPr>
          </w:p>
          <w:p w14:paraId="6FE0CD98" w14:textId="77777777" w:rsidR="00D16AF0" w:rsidRPr="00D16AF0" w:rsidRDefault="00D16AF0" w:rsidP="00DE4F9D">
            <w:pPr>
              <w:pStyle w:val="Content"/>
              <w:rPr>
                <w:i/>
                <w:noProof/>
                <w:sz w:val="36"/>
              </w:rPr>
            </w:pPr>
          </w:p>
        </w:tc>
      </w:tr>
    </w:tbl>
    <w:p w14:paraId="3E4CC549" w14:textId="77777777" w:rsidR="00D16AF0" w:rsidRDefault="00D16AF0" w:rsidP="00AE4924">
      <w:pPr>
        <w:ind w:left="360"/>
      </w:pPr>
    </w:p>
    <w:p w14:paraId="3D8DD534" w14:textId="77777777" w:rsidR="00AE4924" w:rsidRPr="00D70D02" w:rsidRDefault="00AE4924" w:rsidP="00AE4924">
      <w:pPr>
        <w:ind w:left="360"/>
      </w:pPr>
    </w:p>
    <w:sectPr w:rsidR="00AE4924" w:rsidRPr="00D70D02" w:rsidSect="00DF027C">
      <w:headerReference w:type="default" r:id="rId33"/>
      <w:footerReference w:type="default" r:id="rId34"/>
      <w:pgSz w:w="12240" w:h="15840"/>
      <w:pgMar w:top="720" w:right="1152" w:bottom="720" w:left="1152" w:header="0" w:footer="288" w:gutter="0"/>
      <w:pgNumType w:start="1"/>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2E37F52" w14:textId="77777777" w:rsidR="00D51594" w:rsidRDefault="00D51594">
      <w:r>
        <w:separator/>
      </w:r>
    </w:p>
    <w:p w14:paraId="7C98511D" w14:textId="77777777" w:rsidR="00D51594" w:rsidRDefault="00D51594"/>
  </w:endnote>
  <w:endnote w:type="continuationSeparator" w:id="0">
    <w:p w14:paraId="3B29C721" w14:textId="77777777" w:rsidR="00D51594" w:rsidRDefault="00D51594">
      <w:r>
        <w:continuationSeparator/>
      </w:r>
    </w:p>
    <w:p w14:paraId="4CC900F3" w14:textId="77777777" w:rsidR="00D51594" w:rsidRDefault="00D5159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28748919"/>
      <w:docPartObj>
        <w:docPartGallery w:val="Page Numbers (Bottom of Page)"/>
        <w:docPartUnique/>
      </w:docPartObj>
    </w:sdtPr>
    <w:sdtEndPr>
      <w:rPr>
        <w:noProof/>
      </w:rPr>
    </w:sdtEndPr>
    <w:sdtContent>
      <w:p w14:paraId="282149C5" w14:textId="77777777" w:rsidR="00DE4F9D" w:rsidRDefault="00DE4F9D">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14:paraId="2017D51F" w14:textId="77777777" w:rsidR="00DE4F9D" w:rsidRDefault="00DE4F9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B5D7F9A" w14:textId="77777777" w:rsidR="00D51594" w:rsidRDefault="00D51594">
      <w:r>
        <w:separator/>
      </w:r>
    </w:p>
    <w:p w14:paraId="1CF4E7A7" w14:textId="77777777" w:rsidR="00D51594" w:rsidRDefault="00D51594"/>
  </w:footnote>
  <w:footnote w:type="continuationSeparator" w:id="0">
    <w:p w14:paraId="759909B7" w14:textId="77777777" w:rsidR="00D51594" w:rsidRDefault="00D51594">
      <w:r>
        <w:continuationSeparator/>
      </w:r>
    </w:p>
    <w:p w14:paraId="0B169836" w14:textId="77777777" w:rsidR="00D51594" w:rsidRDefault="00D5159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990" w:type="dxa"/>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9990"/>
    </w:tblGrid>
    <w:tr w:rsidR="00DE4F9D" w14:paraId="29513649" w14:textId="77777777" w:rsidTr="00D077E9">
      <w:trPr>
        <w:trHeight w:val="978"/>
      </w:trPr>
      <w:tc>
        <w:tcPr>
          <w:tcW w:w="9990" w:type="dxa"/>
          <w:tcBorders>
            <w:top w:val="nil"/>
            <w:left w:val="nil"/>
            <w:bottom w:val="single" w:sz="36" w:space="0" w:color="34ABA2" w:themeColor="accent3"/>
            <w:right w:val="nil"/>
          </w:tcBorders>
        </w:tcPr>
        <w:p w14:paraId="4F5920EE" w14:textId="77777777" w:rsidR="00DE4F9D" w:rsidRDefault="00DE4F9D">
          <w:pPr>
            <w:pStyle w:val="Header"/>
          </w:pPr>
        </w:p>
      </w:tc>
    </w:tr>
  </w:tbl>
  <w:p w14:paraId="2B9C509C" w14:textId="77777777" w:rsidR="00DE4F9D" w:rsidRDefault="00DE4F9D" w:rsidP="00D077E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843F41"/>
    <w:multiLevelType w:val="hybridMultilevel"/>
    <w:tmpl w:val="847AA24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B6B4ABE"/>
    <w:multiLevelType w:val="hybridMultilevel"/>
    <w:tmpl w:val="BBD684A0"/>
    <w:lvl w:ilvl="0" w:tplc="2F1A5524">
      <w:start w:val="1"/>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2" w15:restartNumberingAfterBreak="0">
    <w:nsid w:val="10845173"/>
    <w:multiLevelType w:val="hybridMultilevel"/>
    <w:tmpl w:val="F1D2CF8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99762BB"/>
    <w:multiLevelType w:val="hybridMultilevel"/>
    <w:tmpl w:val="89E2403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F9F6096"/>
    <w:multiLevelType w:val="hybridMultilevel"/>
    <w:tmpl w:val="30B4B1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3B3B091C"/>
    <w:multiLevelType w:val="hybridMultilevel"/>
    <w:tmpl w:val="45B0EB2A"/>
    <w:lvl w:ilvl="0" w:tplc="C4AED8C2">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 w15:restartNumberingAfterBreak="0">
    <w:nsid w:val="4BD31523"/>
    <w:multiLevelType w:val="hybridMultilevel"/>
    <w:tmpl w:val="1DCEB6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51D823F8"/>
    <w:multiLevelType w:val="hybridMultilevel"/>
    <w:tmpl w:val="DDACCB1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562F1789"/>
    <w:multiLevelType w:val="hybridMultilevel"/>
    <w:tmpl w:val="817C0CE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69FE7722"/>
    <w:multiLevelType w:val="hybridMultilevel"/>
    <w:tmpl w:val="30C43BE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6EA3373F"/>
    <w:multiLevelType w:val="hybridMultilevel"/>
    <w:tmpl w:val="7FCE8B4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6EEF165A"/>
    <w:multiLevelType w:val="hybridMultilevel"/>
    <w:tmpl w:val="67CEA4A6"/>
    <w:lvl w:ilvl="0" w:tplc="D5965F82">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num w:numId="1">
    <w:abstractNumId w:val="9"/>
  </w:num>
  <w:num w:numId="2">
    <w:abstractNumId w:val="5"/>
  </w:num>
  <w:num w:numId="3">
    <w:abstractNumId w:val="11"/>
  </w:num>
  <w:num w:numId="4">
    <w:abstractNumId w:val="1"/>
  </w:num>
  <w:num w:numId="5">
    <w:abstractNumId w:val="8"/>
  </w:num>
  <w:num w:numId="6">
    <w:abstractNumId w:val="10"/>
  </w:num>
  <w:num w:numId="7">
    <w:abstractNumId w:val="0"/>
  </w:num>
  <w:num w:numId="8">
    <w:abstractNumId w:val="4"/>
  </w:num>
  <w:num w:numId="9">
    <w:abstractNumId w:val="2"/>
  </w:num>
  <w:num w:numId="10">
    <w:abstractNumId w:val="6"/>
  </w:num>
  <w:num w:numId="11">
    <w:abstractNumId w:val="7"/>
  </w:num>
  <w:num w:numId="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attachedTemplate r:id="rId1"/>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2868"/>
    <w:rsid w:val="0002482E"/>
    <w:rsid w:val="0003679A"/>
    <w:rsid w:val="00050324"/>
    <w:rsid w:val="000A0150"/>
    <w:rsid w:val="000B6863"/>
    <w:rsid w:val="000D7C39"/>
    <w:rsid w:val="000E63C9"/>
    <w:rsid w:val="00130E9D"/>
    <w:rsid w:val="00144584"/>
    <w:rsid w:val="001457F7"/>
    <w:rsid w:val="00150A6D"/>
    <w:rsid w:val="00180C86"/>
    <w:rsid w:val="00185B35"/>
    <w:rsid w:val="001918BC"/>
    <w:rsid w:val="001B2868"/>
    <w:rsid w:val="001F2BC8"/>
    <w:rsid w:val="001F5789"/>
    <w:rsid w:val="001F5F6B"/>
    <w:rsid w:val="0024397F"/>
    <w:rsid w:val="00243EBC"/>
    <w:rsid w:val="00246A35"/>
    <w:rsid w:val="00284348"/>
    <w:rsid w:val="002D3005"/>
    <w:rsid w:val="002D5199"/>
    <w:rsid w:val="002F51F5"/>
    <w:rsid w:val="00310598"/>
    <w:rsid w:val="00312137"/>
    <w:rsid w:val="00330359"/>
    <w:rsid w:val="0033762F"/>
    <w:rsid w:val="0034048B"/>
    <w:rsid w:val="00366C7E"/>
    <w:rsid w:val="00383B5C"/>
    <w:rsid w:val="00384EA3"/>
    <w:rsid w:val="00391E3F"/>
    <w:rsid w:val="003A39A1"/>
    <w:rsid w:val="003C2191"/>
    <w:rsid w:val="003D3863"/>
    <w:rsid w:val="003D392D"/>
    <w:rsid w:val="003D7B57"/>
    <w:rsid w:val="003F5D77"/>
    <w:rsid w:val="004110DE"/>
    <w:rsid w:val="00434115"/>
    <w:rsid w:val="0044085A"/>
    <w:rsid w:val="0045475A"/>
    <w:rsid w:val="004932DF"/>
    <w:rsid w:val="004B21A5"/>
    <w:rsid w:val="004B5448"/>
    <w:rsid w:val="005037F0"/>
    <w:rsid w:val="00512ED3"/>
    <w:rsid w:val="00516A86"/>
    <w:rsid w:val="00524C4F"/>
    <w:rsid w:val="005275F6"/>
    <w:rsid w:val="00534174"/>
    <w:rsid w:val="00565B77"/>
    <w:rsid w:val="00572102"/>
    <w:rsid w:val="00574770"/>
    <w:rsid w:val="005C105B"/>
    <w:rsid w:val="005D2B94"/>
    <w:rsid w:val="005F1BB0"/>
    <w:rsid w:val="00613F68"/>
    <w:rsid w:val="00616F7C"/>
    <w:rsid w:val="006237DC"/>
    <w:rsid w:val="00656C4D"/>
    <w:rsid w:val="006E5716"/>
    <w:rsid w:val="006E792C"/>
    <w:rsid w:val="007302B3"/>
    <w:rsid w:val="00730733"/>
    <w:rsid w:val="00730E3A"/>
    <w:rsid w:val="00736AAF"/>
    <w:rsid w:val="00765B2A"/>
    <w:rsid w:val="00783A34"/>
    <w:rsid w:val="007A193E"/>
    <w:rsid w:val="007C1F2C"/>
    <w:rsid w:val="007C6B52"/>
    <w:rsid w:val="007D16C5"/>
    <w:rsid w:val="007D66E1"/>
    <w:rsid w:val="00823A25"/>
    <w:rsid w:val="00862FE4"/>
    <w:rsid w:val="0086389A"/>
    <w:rsid w:val="0087605E"/>
    <w:rsid w:val="008B1FEE"/>
    <w:rsid w:val="008C6872"/>
    <w:rsid w:val="00903C32"/>
    <w:rsid w:val="00913482"/>
    <w:rsid w:val="00916B16"/>
    <w:rsid w:val="009173B9"/>
    <w:rsid w:val="0093335D"/>
    <w:rsid w:val="0093613E"/>
    <w:rsid w:val="00943026"/>
    <w:rsid w:val="00966B81"/>
    <w:rsid w:val="009C081F"/>
    <w:rsid w:val="009C7720"/>
    <w:rsid w:val="009E7AF2"/>
    <w:rsid w:val="00A11A86"/>
    <w:rsid w:val="00A13BE3"/>
    <w:rsid w:val="00A14291"/>
    <w:rsid w:val="00A23AFA"/>
    <w:rsid w:val="00A31B3E"/>
    <w:rsid w:val="00A50260"/>
    <w:rsid w:val="00A532F3"/>
    <w:rsid w:val="00A7363E"/>
    <w:rsid w:val="00A8489E"/>
    <w:rsid w:val="00AC18C6"/>
    <w:rsid w:val="00AC29F3"/>
    <w:rsid w:val="00AE4924"/>
    <w:rsid w:val="00B16F08"/>
    <w:rsid w:val="00B231E5"/>
    <w:rsid w:val="00B378C5"/>
    <w:rsid w:val="00B86C7D"/>
    <w:rsid w:val="00BD22E5"/>
    <w:rsid w:val="00BD6CF1"/>
    <w:rsid w:val="00C02B87"/>
    <w:rsid w:val="00C05F08"/>
    <w:rsid w:val="00C259B3"/>
    <w:rsid w:val="00C4086D"/>
    <w:rsid w:val="00C44B81"/>
    <w:rsid w:val="00C66582"/>
    <w:rsid w:val="00C7032B"/>
    <w:rsid w:val="00C76443"/>
    <w:rsid w:val="00CA1896"/>
    <w:rsid w:val="00CB5B28"/>
    <w:rsid w:val="00CF5371"/>
    <w:rsid w:val="00D0323A"/>
    <w:rsid w:val="00D0559F"/>
    <w:rsid w:val="00D077E9"/>
    <w:rsid w:val="00D16AF0"/>
    <w:rsid w:val="00D22FC6"/>
    <w:rsid w:val="00D42CB7"/>
    <w:rsid w:val="00D51594"/>
    <w:rsid w:val="00D5413D"/>
    <w:rsid w:val="00D570A9"/>
    <w:rsid w:val="00D70D02"/>
    <w:rsid w:val="00D7338D"/>
    <w:rsid w:val="00D770C7"/>
    <w:rsid w:val="00D86630"/>
    <w:rsid w:val="00D86945"/>
    <w:rsid w:val="00D90290"/>
    <w:rsid w:val="00DD152F"/>
    <w:rsid w:val="00DD3FA8"/>
    <w:rsid w:val="00DE213F"/>
    <w:rsid w:val="00DE4F9D"/>
    <w:rsid w:val="00DF027C"/>
    <w:rsid w:val="00E00A32"/>
    <w:rsid w:val="00E22ACD"/>
    <w:rsid w:val="00E620B0"/>
    <w:rsid w:val="00E73BD6"/>
    <w:rsid w:val="00E81B40"/>
    <w:rsid w:val="00EA45C0"/>
    <w:rsid w:val="00EB1C95"/>
    <w:rsid w:val="00EF555B"/>
    <w:rsid w:val="00F027BB"/>
    <w:rsid w:val="00F11DCF"/>
    <w:rsid w:val="00F162EA"/>
    <w:rsid w:val="00F453D0"/>
    <w:rsid w:val="00F52D27"/>
    <w:rsid w:val="00F54276"/>
    <w:rsid w:val="00F83527"/>
    <w:rsid w:val="00F96ED1"/>
    <w:rsid w:val="00FD583F"/>
    <w:rsid w:val="00FD7488"/>
    <w:rsid w:val="00FF16B4"/>
    <w:rsid w:val="00FF2539"/>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D13C43D"/>
  <w15:docId w15:val="{1CBD3E3C-69B8-472E-A1FC-0095944A60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4"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86945"/>
    <w:pPr>
      <w:spacing w:after="0"/>
    </w:pPr>
    <w:rPr>
      <w:rFonts w:eastAsiaTheme="minorEastAsia"/>
      <w:b/>
      <w:color w:val="082A75" w:themeColor="text2"/>
      <w:sz w:val="28"/>
      <w:szCs w:val="22"/>
    </w:rPr>
  </w:style>
  <w:style w:type="paragraph" w:styleId="Heading1">
    <w:name w:val="heading 1"/>
    <w:basedOn w:val="Normal"/>
    <w:link w:val="Heading1Char"/>
    <w:uiPriority w:val="4"/>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Heading2">
    <w:name w:val="heading 2"/>
    <w:basedOn w:val="Normal"/>
    <w:next w:val="Normal"/>
    <w:link w:val="Heading2Char"/>
    <w:uiPriority w:val="4"/>
    <w:qFormat/>
    <w:rsid w:val="00DF027C"/>
    <w:pPr>
      <w:keepNext/>
      <w:spacing w:after="240" w:line="240" w:lineRule="auto"/>
      <w:outlineLvl w:val="1"/>
    </w:pPr>
    <w:rPr>
      <w:rFonts w:eastAsiaTheme="majorEastAsia" w:cstheme="majorBidi"/>
      <w:b w:val="0"/>
      <w:sz w:val="3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Title">
    <w:name w:val="Title"/>
    <w:basedOn w:val="Normal"/>
    <w:link w:val="TitleCh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itleChar">
    <w:name w:val="Title Char"/>
    <w:basedOn w:val="DefaultParagraphFont"/>
    <w:link w:val="Title"/>
    <w:uiPriority w:val="1"/>
    <w:rsid w:val="00D86945"/>
    <w:rPr>
      <w:rFonts w:asciiTheme="majorHAnsi" w:eastAsiaTheme="majorEastAsia" w:hAnsiTheme="majorHAnsi" w:cstheme="majorBidi"/>
      <w:b/>
      <w:bCs/>
      <w:color w:val="082A75" w:themeColor="text2"/>
      <w:sz w:val="72"/>
      <w:szCs w:val="52"/>
    </w:rPr>
  </w:style>
  <w:style w:type="paragraph" w:styleId="Subtitle">
    <w:name w:val="Subtitle"/>
    <w:basedOn w:val="Normal"/>
    <w:link w:val="SubtitleChar"/>
    <w:uiPriority w:val="2"/>
    <w:qFormat/>
    <w:rsid w:val="00D86945"/>
    <w:pPr>
      <w:framePr w:hSpace="180" w:wrap="around" w:vAnchor="text" w:hAnchor="margin" w:y="1167"/>
    </w:pPr>
    <w:rPr>
      <w:b w:val="0"/>
      <w:caps/>
      <w:spacing w:val="20"/>
      <w:sz w:val="32"/>
    </w:rPr>
  </w:style>
  <w:style w:type="character" w:customStyle="1" w:styleId="SubtitleChar">
    <w:name w:val="Subtitle Char"/>
    <w:basedOn w:val="DefaultParagraphFont"/>
    <w:link w:val="Subtitle"/>
    <w:uiPriority w:val="2"/>
    <w:rsid w:val="00D86945"/>
    <w:rPr>
      <w:rFonts w:eastAsiaTheme="minorEastAsia"/>
      <w:caps/>
      <w:color w:val="082A75" w:themeColor="text2"/>
      <w:spacing w:val="20"/>
      <w:sz w:val="32"/>
      <w:szCs w:val="22"/>
    </w:rPr>
  </w:style>
  <w:style w:type="character" w:customStyle="1" w:styleId="Heading1Char">
    <w:name w:val="Heading 1 Char"/>
    <w:basedOn w:val="DefaultParagraphFont"/>
    <w:link w:val="Heading1"/>
    <w:uiPriority w:val="4"/>
    <w:rsid w:val="00D077E9"/>
    <w:rPr>
      <w:rFonts w:asciiTheme="majorHAnsi" w:eastAsiaTheme="majorEastAsia" w:hAnsiTheme="majorHAnsi" w:cstheme="majorBidi"/>
      <w:b/>
      <w:color w:val="061F57" w:themeColor="text2" w:themeShade="BF"/>
      <w:kern w:val="28"/>
      <w:sz w:val="52"/>
      <w:szCs w:val="32"/>
    </w:rPr>
  </w:style>
  <w:style w:type="paragraph" w:styleId="Header">
    <w:name w:val="header"/>
    <w:basedOn w:val="Normal"/>
    <w:link w:val="HeaderChar"/>
    <w:uiPriority w:val="8"/>
    <w:unhideWhenUsed/>
    <w:rsid w:val="005037F0"/>
  </w:style>
  <w:style w:type="character" w:customStyle="1" w:styleId="HeaderChar">
    <w:name w:val="Header Char"/>
    <w:basedOn w:val="DefaultParagraphFont"/>
    <w:link w:val="Header"/>
    <w:uiPriority w:val="8"/>
    <w:rsid w:val="0093335D"/>
  </w:style>
  <w:style w:type="paragraph" w:styleId="Footer">
    <w:name w:val="footer"/>
    <w:basedOn w:val="Normal"/>
    <w:link w:val="FooterChar"/>
    <w:uiPriority w:val="99"/>
    <w:unhideWhenUsed/>
    <w:rsid w:val="005037F0"/>
  </w:style>
  <w:style w:type="character" w:customStyle="1" w:styleId="FooterChar">
    <w:name w:val="Footer Char"/>
    <w:basedOn w:val="DefaultParagraphFont"/>
    <w:link w:val="Footer"/>
    <w:uiPriority w:val="99"/>
    <w:rsid w:val="005037F0"/>
    <w:rPr>
      <w:sz w:val="24"/>
      <w:szCs w:val="24"/>
    </w:rPr>
  </w:style>
  <w:style w:type="paragraph" w:customStyle="1" w:styleId="Name">
    <w:name w:val="Name"/>
    <w:basedOn w:val="Normal"/>
    <w:uiPriority w:val="3"/>
    <w:qFormat/>
    <w:rsid w:val="00B231E5"/>
    <w:pPr>
      <w:spacing w:line="240" w:lineRule="auto"/>
      <w:jc w:val="right"/>
    </w:pPr>
  </w:style>
  <w:style w:type="character" w:customStyle="1" w:styleId="Heading2Char">
    <w:name w:val="Heading 2 Char"/>
    <w:basedOn w:val="DefaultParagraphFont"/>
    <w:link w:val="Heading2"/>
    <w:uiPriority w:val="4"/>
    <w:rsid w:val="00DF027C"/>
    <w:rPr>
      <w:rFonts w:eastAsiaTheme="majorEastAsia" w:cstheme="majorBidi"/>
      <w:color w:val="082A75" w:themeColor="text2"/>
      <w:sz w:val="36"/>
      <w:szCs w:val="26"/>
    </w:rPr>
  </w:style>
  <w:style w:type="table" w:styleId="TableGrid">
    <w:name w:val="Table Grid"/>
    <w:basedOn w:val="Table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unhideWhenUsed/>
    <w:rsid w:val="00D86945"/>
    <w:rPr>
      <w:color w:val="808080"/>
    </w:rPr>
  </w:style>
  <w:style w:type="paragraph" w:customStyle="1" w:styleId="Content">
    <w:name w:val="Content"/>
    <w:basedOn w:val="Normal"/>
    <w:link w:val="ContentChar"/>
    <w:qFormat/>
    <w:rsid w:val="00DF027C"/>
    <w:rPr>
      <w:b w:val="0"/>
    </w:rPr>
  </w:style>
  <w:style w:type="paragraph" w:customStyle="1" w:styleId="EmphasisText">
    <w:name w:val="Emphasis Text"/>
    <w:basedOn w:val="Normal"/>
    <w:link w:val="EmphasisTextChar"/>
    <w:qFormat/>
    <w:rsid w:val="00DF027C"/>
  </w:style>
  <w:style w:type="character" w:customStyle="1" w:styleId="ContentChar">
    <w:name w:val="Content Char"/>
    <w:basedOn w:val="DefaultParagraphFont"/>
    <w:link w:val="Content"/>
    <w:rsid w:val="00DF027C"/>
    <w:rPr>
      <w:rFonts w:eastAsiaTheme="minorEastAsia"/>
      <w:color w:val="082A75" w:themeColor="text2"/>
      <w:sz w:val="28"/>
      <w:szCs w:val="22"/>
    </w:rPr>
  </w:style>
  <w:style w:type="character" w:customStyle="1" w:styleId="EmphasisTextChar">
    <w:name w:val="Emphasis Text Char"/>
    <w:basedOn w:val="DefaultParagraphFont"/>
    <w:link w:val="EmphasisText"/>
    <w:rsid w:val="00DF027C"/>
    <w:rPr>
      <w:rFonts w:eastAsiaTheme="minorEastAsia"/>
      <w:b/>
      <w:color w:val="082A75" w:themeColor="text2"/>
      <w:sz w:val="28"/>
      <w:szCs w:val="22"/>
    </w:rPr>
  </w:style>
  <w:style w:type="paragraph" w:styleId="ListParagraph">
    <w:name w:val="List Paragraph"/>
    <w:basedOn w:val="Normal"/>
    <w:uiPriority w:val="34"/>
    <w:unhideWhenUsed/>
    <w:qFormat/>
    <w:rsid w:val="007D66E1"/>
    <w:pPr>
      <w:ind w:left="720"/>
      <w:contextualSpacing/>
    </w:pPr>
  </w:style>
  <w:style w:type="paragraph" w:styleId="HTMLPreformatted">
    <w:name w:val="HTML Preformatted"/>
    <w:basedOn w:val="Normal"/>
    <w:link w:val="HTMLPreformattedChar"/>
    <w:uiPriority w:val="99"/>
    <w:semiHidden/>
    <w:unhideWhenUsed/>
    <w:rsid w:val="00D22F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b w:val="0"/>
      <w:color w:val="auto"/>
      <w:sz w:val="20"/>
      <w:szCs w:val="20"/>
      <w:lang w:val="en-IN" w:eastAsia="en-IN"/>
    </w:rPr>
  </w:style>
  <w:style w:type="character" w:customStyle="1" w:styleId="HTMLPreformattedChar">
    <w:name w:val="HTML Preformatted Char"/>
    <w:basedOn w:val="DefaultParagraphFont"/>
    <w:link w:val="HTMLPreformatted"/>
    <w:uiPriority w:val="99"/>
    <w:semiHidden/>
    <w:rsid w:val="00D22FC6"/>
    <w:rPr>
      <w:rFonts w:ascii="Courier New" w:eastAsia="Times New Roman" w:hAnsi="Courier New" w:cs="Courier New"/>
      <w:sz w:val="20"/>
      <w:szCs w:val="20"/>
      <w:lang w:val="en-IN" w:eastAsia="en-IN"/>
    </w:rPr>
  </w:style>
  <w:style w:type="character" w:customStyle="1" w:styleId="kn">
    <w:name w:val="kn"/>
    <w:basedOn w:val="DefaultParagraphFont"/>
    <w:rsid w:val="002D3005"/>
  </w:style>
  <w:style w:type="character" w:customStyle="1" w:styleId="nn">
    <w:name w:val="nn"/>
    <w:basedOn w:val="DefaultParagraphFont"/>
    <w:rsid w:val="002D3005"/>
  </w:style>
  <w:style w:type="character" w:customStyle="1" w:styleId="k">
    <w:name w:val="k"/>
    <w:basedOn w:val="DefaultParagraphFont"/>
    <w:rsid w:val="002D3005"/>
  </w:style>
  <w:style w:type="character" w:customStyle="1" w:styleId="n">
    <w:name w:val="n"/>
    <w:basedOn w:val="DefaultParagraphFont"/>
    <w:rsid w:val="002D3005"/>
  </w:style>
  <w:style w:type="character" w:customStyle="1" w:styleId="p">
    <w:name w:val="p"/>
    <w:basedOn w:val="DefaultParagraphFont"/>
    <w:rsid w:val="002D3005"/>
  </w:style>
  <w:style w:type="character" w:customStyle="1" w:styleId="o">
    <w:name w:val="o"/>
    <w:basedOn w:val="DefaultParagraphFont"/>
    <w:rsid w:val="002D3005"/>
  </w:style>
  <w:style w:type="character" w:customStyle="1" w:styleId="s2">
    <w:name w:val="s2"/>
    <w:basedOn w:val="DefaultParagraphFont"/>
    <w:rsid w:val="002D3005"/>
  </w:style>
  <w:style w:type="character" w:customStyle="1" w:styleId="s1">
    <w:name w:val="s1"/>
    <w:basedOn w:val="DefaultParagraphFont"/>
    <w:rsid w:val="003F5D77"/>
  </w:style>
  <w:style w:type="character" w:customStyle="1" w:styleId="mi">
    <w:name w:val="mi"/>
    <w:basedOn w:val="DefaultParagraphFont"/>
    <w:rsid w:val="003F5D77"/>
  </w:style>
  <w:style w:type="character" w:customStyle="1" w:styleId="mf">
    <w:name w:val="mf"/>
    <w:basedOn w:val="DefaultParagraphFont"/>
    <w:rsid w:val="0003679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1489371">
      <w:bodyDiv w:val="1"/>
      <w:marLeft w:val="0"/>
      <w:marRight w:val="0"/>
      <w:marTop w:val="0"/>
      <w:marBottom w:val="0"/>
      <w:divBdr>
        <w:top w:val="none" w:sz="0" w:space="0" w:color="auto"/>
        <w:left w:val="none" w:sz="0" w:space="0" w:color="auto"/>
        <w:bottom w:val="none" w:sz="0" w:space="0" w:color="auto"/>
        <w:right w:val="none" w:sz="0" w:space="0" w:color="auto"/>
      </w:divBdr>
    </w:div>
    <w:div w:id="193543740">
      <w:bodyDiv w:val="1"/>
      <w:marLeft w:val="0"/>
      <w:marRight w:val="0"/>
      <w:marTop w:val="0"/>
      <w:marBottom w:val="0"/>
      <w:divBdr>
        <w:top w:val="none" w:sz="0" w:space="0" w:color="auto"/>
        <w:left w:val="none" w:sz="0" w:space="0" w:color="auto"/>
        <w:bottom w:val="none" w:sz="0" w:space="0" w:color="auto"/>
        <w:right w:val="none" w:sz="0" w:space="0" w:color="auto"/>
      </w:divBdr>
    </w:div>
    <w:div w:id="600340553">
      <w:bodyDiv w:val="1"/>
      <w:marLeft w:val="0"/>
      <w:marRight w:val="0"/>
      <w:marTop w:val="0"/>
      <w:marBottom w:val="0"/>
      <w:divBdr>
        <w:top w:val="none" w:sz="0" w:space="0" w:color="auto"/>
        <w:left w:val="none" w:sz="0" w:space="0" w:color="auto"/>
        <w:bottom w:val="none" w:sz="0" w:space="0" w:color="auto"/>
        <w:right w:val="none" w:sz="0" w:space="0" w:color="auto"/>
      </w:divBdr>
    </w:div>
    <w:div w:id="680622983">
      <w:bodyDiv w:val="1"/>
      <w:marLeft w:val="0"/>
      <w:marRight w:val="0"/>
      <w:marTop w:val="0"/>
      <w:marBottom w:val="0"/>
      <w:divBdr>
        <w:top w:val="none" w:sz="0" w:space="0" w:color="auto"/>
        <w:left w:val="none" w:sz="0" w:space="0" w:color="auto"/>
        <w:bottom w:val="none" w:sz="0" w:space="0" w:color="auto"/>
        <w:right w:val="none" w:sz="0" w:space="0" w:color="auto"/>
      </w:divBdr>
    </w:div>
    <w:div w:id="738479649">
      <w:bodyDiv w:val="1"/>
      <w:marLeft w:val="0"/>
      <w:marRight w:val="0"/>
      <w:marTop w:val="0"/>
      <w:marBottom w:val="0"/>
      <w:divBdr>
        <w:top w:val="none" w:sz="0" w:space="0" w:color="auto"/>
        <w:left w:val="none" w:sz="0" w:space="0" w:color="auto"/>
        <w:bottom w:val="none" w:sz="0" w:space="0" w:color="auto"/>
        <w:right w:val="none" w:sz="0" w:space="0" w:color="auto"/>
      </w:divBdr>
    </w:div>
    <w:div w:id="1024207140">
      <w:bodyDiv w:val="1"/>
      <w:marLeft w:val="0"/>
      <w:marRight w:val="0"/>
      <w:marTop w:val="0"/>
      <w:marBottom w:val="0"/>
      <w:divBdr>
        <w:top w:val="none" w:sz="0" w:space="0" w:color="auto"/>
        <w:left w:val="none" w:sz="0" w:space="0" w:color="auto"/>
        <w:bottom w:val="none" w:sz="0" w:space="0" w:color="auto"/>
        <w:right w:val="none" w:sz="0" w:space="0" w:color="auto"/>
      </w:divBdr>
    </w:div>
    <w:div w:id="1217818199">
      <w:bodyDiv w:val="1"/>
      <w:marLeft w:val="0"/>
      <w:marRight w:val="0"/>
      <w:marTop w:val="0"/>
      <w:marBottom w:val="0"/>
      <w:divBdr>
        <w:top w:val="none" w:sz="0" w:space="0" w:color="auto"/>
        <w:left w:val="none" w:sz="0" w:space="0" w:color="auto"/>
        <w:bottom w:val="none" w:sz="0" w:space="0" w:color="auto"/>
        <w:right w:val="none" w:sz="0" w:space="0" w:color="auto"/>
      </w:divBdr>
    </w:div>
    <w:div w:id="1381171761">
      <w:bodyDiv w:val="1"/>
      <w:marLeft w:val="0"/>
      <w:marRight w:val="0"/>
      <w:marTop w:val="0"/>
      <w:marBottom w:val="0"/>
      <w:divBdr>
        <w:top w:val="none" w:sz="0" w:space="0" w:color="auto"/>
        <w:left w:val="none" w:sz="0" w:space="0" w:color="auto"/>
        <w:bottom w:val="none" w:sz="0" w:space="0" w:color="auto"/>
        <w:right w:val="none" w:sz="0" w:space="0" w:color="auto"/>
      </w:divBdr>
    </w:div>
    <w:div w:id="1660160297">
      <w:bodyDiv w:val="1"/>
      <w:marLeft w:val="0"/>
      <w:marRight w:val="0"/>
      <w:marTop w:val="0"/>
      <w:marBottom w:val="0"/>
      <w:divBdr>
        <w:top w:val="none" w:sz="0" w:space="0" w:color="auto"/>
        <w:left w:val="none" w:sz="0" w:space="0" w:color="auto"/>
        <w:bottom w:val="none" w:sz="0" w:space="0" w:color="auto"/>
        <w:right w:val="none" w:sz="0" w:space="0" w:color="auto"/>
      </w:divBdr>
    </w:div>
    <w:div w:id="1732145618">
      <w:bodyDiv w:val="1"/>
      <w:marLeft w:val="0"/>
      <w:marRight w:val="0"/>
      <w:marTop w:val="0"/>
      <w:marBottom w:val="0"/>
      <w:divBdr>
        <w:top w:val="none" w:sz="0" w:space="0" w:color="auto"/>
        <w:left w:val="none" w:sz="0" w:space="0" w:color="auto"/>
        <w:bottom w:val="none" w:sz="0" w:space="0" w:color="auto"/>
        <w:right w:val="none" w:sz="0" w:space="0" w:color="auto"/>
      </w:divBdr>
    </w:div>
    <w:div w:id="1802503833">
      <w:bodyDiv w:val="1"/>
      <w:marLeft w:val="0"/>
      <w:marRight w:val="0"/>
      <w:marTop w:val="0"/>
      <w:marBottom w:val="0"/>
      <w:divBdr>
        <w:top w:val="none" w:sz="0" w:space="0" w:color="auto"/>
        <w:left w:val="none" w:sz="0" w:space="0" w:color="auto"/>
        <w:bottom w:val="none" w:sz="0" w:space="0" w:color="auto"/>
        <w:right w:val="none" w:sz="0" w:space="0" w:color="auto"/>
      </w:divBdr>
    </w:div>
    <w:div w:id="18683236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glossaryDocument" Target="glossary/document.xm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ell\AppData\Roaming\Microsoft\Templates\Report%20.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B9A241A08724485E9FD8D3E527057291"/>
        <w:category>
          <w:name w:val="General"/>
          <w:gallery w:val="placeholder"/>
        </w:category>
        <w:types>
          <w:type w:val="bbPlcHdr"/>
        </w:types>
        <w:behaviors>
          <w:behavior w:val="content"/>
        </w:behaviors>
        <w:guid w:val="{C16E863A-50E3-436B-87E5-D71D089017A2}"/>
      </w:docPartPr>
      <w:docPartBody>
        <w:p w:rsidR="00F225CC" w:rsidRDefault="006A6216">
          <w:pPr>
            <w:pStyle w:val="B9A241A08724485E9FD8D3E527057291"/>
          </w:pPr>
          <w:r w:rsidRPr="00D86945">
            <w:rPr>
              <w:rStyle w:val="SubtitleChar"/>
              <w:b/>
            </w:rPr>
            <w:fldChar w:fldCharType="begin"/>
          </w:r>
          <w:r w:rsidRPr="00D86945">
            <w:rPr>
              <w:rStyle w:val="SubtitleChar"/>
            </w:rPr>
            <w:instrText xml:space="preserve"> DATE  \@ "MMMM d"  \* MERGEFORMAT </w:instrText>
          </w:r>
          <w:r w:rsidRPr="00D86945">
            <w:rPr>
              <w:rStyle w:val="SubtitleChar"/>
              <w:b/>
            </w:rPr>
            <w:fldChar w:fldCharType="separate"/>
          </w:r>
          <w:r>
            <w:rPr>
              <w:rStyle w:val="SubtitleChar"/>
            </w:rPr>
            <w:t>March 5</w:t>
          </w:r>
          <w:r w:rsidRPr="00D86945">
            <w:rPr>
              <w:rStyle w:val="SubtitleChar"/>
              <w:b/>
            </w:rPr>
            <w:fldChar w:fldCharType="end"/>
          </w:r>
        </w:p>
      </w:docPartBody>
    </w:docPart>
    <w:docPart>
      <w:docPartPr>
        <w:name w:val="586194CC208C4831B8C69185D8574756"/>
        <w:category>
          <w:name w:val="General"/>
          <w:gallery w:val="placeholder"/>
        </w:category>
        <w:types>
          <w:type w:val="bbPlcHdr"/>
        </w:types>
        <w:behaviors>
          <w:behavior w:val="content"/>
        </w:behaviors>
        <w:guid w:val="{79B17677-2B6E-426C-9C6B-56ECFE5525A2}"/>
      </w:docPartPr>
      <w:docPartBody>
        <w:p w:rsidR="00F225CC" w:rsidRDefault="006A6216">
          <w:pPr>
            <w:pStyle w:val="586194CC208C4831B8C69185D8574756"/>
          </w:pPr>
          <w:r>
            <w:t>COMPANY NAME</w:t>
          </w:r>
        </w:p>
      </w:docPartBody>
    </w:docPart>
    <w:docPart>
      <w:docPartPr>
        <w:name w:val="D535D43E0FAD4062A902B282E7EF8A31"/>
        <w:category>
          <w:name w:val="General"/>
          <w:gallery w:val="placeholder"/>
        </w:category>
        <w:types>
          <w:type w:val="bbPlcHdr"/>
        </w:types>
        <w:behaviors>
          <w:behavior w:val="content"/>
        </w:behaviors>
        <w:guid w:val="{2A099E49-8FB5-414C-B4EA-F94EF36A72D5}"/>
      </w:docPartPr>
      <w:docPartBody>
        <w:p w:rsidR="00F225CC" w:rsidRDefault="006A6216">
          <w:pPr>
            <w:pStyle w:val="D535D43E0FAD4062A902B282E7EF8A31"/>
          </w:pPr>
          <w:r>
            <w:t>Your Name</w:t>
          </w:r>
        </w:p>
      </w:docPartBody>
    </w:docPart>
    <w:docPart>
      <w:docPartPr>
        <w:name w:val="721411B8200A45C29C3788178DB71DE5"/>
        <w:category>
          <w:name w:val="General"/>
          <w:gallery w:val="placeholder"/>
        </w:category>
        <w:types>
          <w:type w:val="bbPlcHdr"/>
        </w:types>
        <w:behaviors>
          <w:behavior w:val="content"/>
        </w:behaviors>
        <w:guid w:val="{F0037007-4F1E-432D-B4EA-690126611216}"/>
      </w:docPartPr>
      <w:docPartBody>
        <w:p w:rsidR="00F225CC" w:rsidRDefault="006A6216">
          <w:pPr>
            <w:pStyle w:val="721411B8200A45C29C3788178DB71DE5"/>
          </w:pPr>
          <w:r w:rsidRPr="00DF027C">
            <w:t>Subtitle Text Here</w:t>
          </w:r>
        </w:p>
      </w:docPartBody>
    </w:docPart>
    <w:docPart>
      <w:docPartPr>
        <w:name w:val="2672A1374B8F4AB5B7BF161E677C7A47"/>
        <w:category>
          <w:name w:val="General"/>
          <w:gallery w:val="placeholder"/>
        </w:category>
        <w:types>
          <w:type w:val="bbPlcHdr"/>
        </w:types>
        <w:behaviors>
          <w:behavior w:val="content"/>
        </w:behaviors>
        <w:guid w:val="{CEAEA7B5-56C5-4B44-A341-F416688F5EDF}"/>
      </w:docPartPr>
      <w:docPartBody>
        <w:p w:rsidR="007C408A" w:rsidRDefault="00F225CC" w:rsidP="00F225CC">
          <w:pPr>
            <w:pStyle w:val="2672A1374B8F4AB5B7BF161E677C7A47"/>
          </w:pPr>
          <w:r w:rsidRPr="00DF027C">
            <w:t>Subtitle Text Here</w:t>
          </w:r>
        </w:p>
      </w:docPartBody>
    </w:docPart>
    <w:docPart>
      <w:docPartPr>
        <w:name w:val="7BB72ECAC2DF4B04BD399FC08FFBB357"/>
        <w:category>
          <w:name w:val="General"/>
          <w:gallery w:val="placeholder"/>
        </w:category>
        <w:types>
          <w:type w:val="bbPlcHdr"/>
        </w:types>
        <w:behaviors>
          <w:behavior w:val="content"/>
        </w:behaviors>
        <w:guid w:val="{D8348B9F-176E-4496-9D02-0C3ECD002C6D}"/>
      </w:docPartPr>
      <w:docPartBody>
        <w:p w:rsidR="007C408A" w:rsidRDefault="00F225CC" w:rsidP="00F225CC">
          <w:pPr>
            <w:pStyle w:val="7BB72ECAC2DF4B04BD399FC08FFBB357"/>
          </w:pPr>
          <w:r w:rsidRPr="00DF027C">
            <w:t>Subtitle Text Here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Lucida Console">
    <w:panose1 w:val="020B0609040504020204"/>
    <w:charset w:val="00"/>
    <w:family w:val="modern"/>
    <w:pitch w:val="fixed"/>
    <w:sig w:usb0="8000028F" w:usb1="00001800" w:usb2="00000000" w:usb3="00000000" w:csb0="0000001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6216"/>
    <w:rsid w:val="00016CA0"/>
    <w:rsid w:val="00180852"/>
    <w:rsid w:val="006A6216"/>
    <w:rsid w:val="007C408A"/>
    <w:rsid w:val="00A96FC9"/>
    <w:rsid w:val="00F225C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uiPriority w:val="2"/>
    <w:qFormat/>
    <w:pPr>
      <w:framePr w:hSpace="180" w:wrap="around" w:vAnchor="text" w:hAnchor="margin" w:y="1167"/>
      <w:spacing w:after="0" w:line="276" w:lineRule="auto"/>
    </w:pPr>
    <w:rPr>
      <w:caps/>
      <w:color w:val="44546A" w:themeColor="text2"/>
      <w:spacing w:val="20"/>
      <w:sz w:val="32"/>
      <w:lang w:val="en-US" w:eastAsia="en-US"/>
    </w:rPr>
  </w:style>
  <w:style w:type="character" w:customStyle="1" w:styleId="SubtitleChar">
    <w:name w:val="Subtitle Char"/>
    <w:basedOn w:val="DefaultParagraphFont"/>
    <w:link w:val="Subtitle"/>
    <w:uiPriority w:val="2"/>
    <w:rPr>
      <w:caps/>
      <w:color w:val="44546A" w:themeColor="text2"/>
      <w:spacing w:val="20"/>
      <w:sz w:val="32"/>
      <w:lang w:val="en-US" w:eastAsia="en-US"/>
    </w:rPr>
  </w:style>
  <w:style w:type="paragraph" w:customStyle="1" w:styleId="B9A241A08724485E9FD8D3E527057291">
    <w:name w:val="B9A241A08724485E9FD8D3E527057291"/>
  </w:style>
  <w:style w:type="paragraph" w:customStyle="1" w:styleId="586194CC208C4831B8C69185D8574756">
    <w:name w:val="586194CC208C4831B8C69185D8574756"/>
  </w:style>
  <w:style w:type="paragraph" w:customStyle="1" w:styleId="D535D43E0FAD4062A902B282E7EF8A31">
    <w:name w:val="D535D43E0FAD4062A902B282E7EF8A31"/>
  </w:style>
  <w:style w:type="paragraph" w:customStyle="1" w:styleId="721411B8200A45C29C3788178DB71DE5">
    <w:name w:val="721411B8200A45C29C3788178DB71DE5"/>
  </w:style>
  <w:style w:type="paragraph" w:customStyle="1" w:styleId="131BAD4E2B0F4DC5829CA9492C7927E9">
    <w:name w:val="131BAD4E2B0F4DC5829CA9492C7927E9"/>
  </w:style>
  <w:style w:type="paragraph" w:customStyle="1" w:styleId="51359C4F7A664E2EAD75EA8AF0E7C8AA">
    <w:name w:val="51359C4F7A664E2EAD75EA8AF0E7C8AA"/>
  </w:style>
  <w:style w:type="paragraph" w:customStyle="1" w:styleId="D1D7A00693404CC5A14F5A8BC01EDC5F">
    <w:name w:val="D1D7A00693404CC5A14F5A8BC01EDC5F"/>
  </w:style>
  <w:style w:type="paragraph" w:customStyle="1" w:styleId="14F89A4234EC496AA4747AC8C6F5E703">
    <w:name w:val="14F89A4234EC496AA4747AC8C6F5E703"/>
  </w:style>
  <w:style w:type="paragraph" w:customStyle="1" w:styleId="2672A1374B8F4AB5B7BF161E677C7A47">
    <w:name w:val="2672A1374B8F4AB5B7BF161E677C7A47"/>
    <w:rsid w:val="00F225CC"/>
  </w:style>
  <w:style w:type="paragraph" w:customStyle="1" w:styleId="C129EF2651D74316B0040AA59FB241BB">
    <w:name w:val="C129EF2651D74316B0040AA59FB241BB"/>
    <w:rsid w:val="00F225CC"/>
  </w:style>
  <w:style w:type="paragraph" w:customStyle="1" w:styleId="6ECF3320F5D946709B820C177C6BB8C2">
    <w:name w:val="6ECF3320F5D946709B820C177C6BB8C2"/>
    <w:rsid w:val="00F225CC"/>
  </w:style>
  <w:style w:type="paragraph" w:customStyle="1" w:styleId="508DA52A2947436D91177130EF917B13">
    <w:name w:val="508DA52A2947436D91177130EF917B13"/>
    <w:rsid w:val="00F225CC"/>
  </w:style>
  <w:style w:type="paragraph" w:customStyle="1" w:styleId="4B0FA073793941949E1A738494C1B721">
    <w:name w:val="4B0FA073793941949E1A738494C1B721"/>
    <w:rsid w:val="00F225CC"/>
  </w:style>
  <w:style w:type="paragraph" w:customStyle="1" w:styleId="7BB72ECAC2DF4B04BD399FC08FFBB357">
    <w:name w:val="7BB72ECAC2DF4B04BD399FC08FFBB357"/>
    <w:rsid w:val="00F225CC"/>
  </w:style>
  <w:style w:type="paragraph" w:customStyle="1" w:styleId="955EFDE9160E4837B2ECAA277326D90D">
    <w:name w:val="955EFDE9160E4837B2ECAA277326D90D"/>
    <w:rsid w:val="00F225CC"/>
  </w:style>
  <w:style w:type="paragraph" w:customStyle="1" w:styleId="708267400CF644ECA7248627E727BEB1">
    <w:name w:val="708267400CF644ECA7248627E727BEB1"/>
    <w:rsid w:val="00F225CC"/>
  </w:style>
  <w:style w:type="paragraph" w:customStyle="1" w:styleId="25DD981204C1484CAFD1BF9E0A7A6BD3">
    <w:name w:val="25DD981204C1484CAFD1BF9E0A7A6BD3"/>
    <w:rsid w:val="00F225CC"/>
  </w:style>
  <w:style w:type="paragraph" w:customStyle="1" w:styleId="8E1F833767294EBE909538CB93820F64">
    <w:name w:val="8E1F833767294EBE909538CB93820F64"/>
    <w:rsid w:val="00F225C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Abhishek Verma</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48B4820-A1D3-40C9-ABD3-377BCD7AF8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 </Template>
  <TotalTime>945</TotalTime>
  <Pages>29</Pages>
  <Words>2171</Words>
  <Characters>12377</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dell</dc:creator>
  <cp:keywords/>
  <cp:lastModifiedBy>Abhishek Verma</cp:lastModifiedBy>
  <cp:revision>8</cp:revision>
  <cp:lastPrinted>2006-08-01T17:47:00Z</cp:lastPrinted>
  <dcterms:created xsi:type="dcterms:W3CDTF">2019-03-04T21:37:00Z</dcterms:created>
  <dcterms:modified xsi:type="dcterms:W3CDTF">2019-03-07T21:13:00Z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